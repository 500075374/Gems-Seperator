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AA4695" w14:textId="77777777" w:rsidR="00D96F46" w:rsidRDefault="00D96F46" w:rsidP="00D96F46">
      <w:pPr>
        <w:pStyle w:val="Title"/>
        <w:rPr>
          <w:rStyle w:val="Emphasis"/>
        </w:rPr>
      </w:pPr>
      <w:r>
        <w:rPr>
          <w:rStyle w:val="Emphasis"/>
        </w:rPr>
        <w:t>Project</w:t>
      </w:r>
    </w:p>
    <w:p w14:paraId="2117294F" w14:textId="5B817499" w:rsidR="00D96F46" w:rsidRPr="00EF674D" w:rsidRDefault="00D96F46" w:rsidP="00D96F46">
      <w:pPr>
        <w:pStyle w:val="Title"/>
      </w:pPr>
      <w:r>
        <w:t>Architecture</w:t>
      </w:r>
    </w:p>
    <w:p w14:paraId="10987F10" w14:textId="3FDD179E" w:rsidR="00D96F46" w:rsidRPr="000040C5" w:rsidRDefault="00D96F46" w:rsidP="00D96F46">
      <w:pPr>
        <w:pStyle w:val="Subtitle"/>
      </w:pPr>
      <w:r>
        <w:t>Gems Sorting Machine</w:t>
      </w:r>
    </w:p>
    <w:p w14:paraId="454F479A" w14:textId="77777777" w:rsidR="00D96F46" w:rsidRPr="000040C5" w:rsidRDefault="00D96F46" w:rsidP="00D96F46">
      <w:pPr>
        <w:pStyle w:val="CoverHead1"/>
      </w:pPr>
      <w:r>
        <w:t>Made By:</w:t>
      </w:r>
    </w:p>
    <w:p w14:paraId="0D7AC108" w14:textId="77777777" w:rsidR="00D96F46" w:rsidRPr="00EF674D" w:rsidRDefault="00D96F46" w:rsidP="00D96F46">
      <w:pPr>
        <w:pStyle w:val="CoverHead2"/>
      </w:pPr>
      <w:r>
        <w:t>Utkarsh Gupta</w:t>
      </w:r>
      <w:r>
        <w:tab/>
      </w:r>
      <w:r>
        <w:tab/>
        <w:t>- R177219194</w:t>
      </w:r>
      <w:r>
        <w:br/>
      </w:r>
      <w:proofErr w:type="spellStart"/>
      <w:r>
        <w:t>Vanshaj</w:t>
      </w:r>
      <w:proofErr w:type="spellEnd"/>
      <w:r>
        <w:t xml:space="preserve"> Goel</w:t>
      </w:r>
      <w:r>
        <w:tab/>
      </w:r>
      <w:r>
        <w:tab/>
        <w:t>- R177219196</w:t>
      </w:r>
      <w:r>
        <w:br/>
        <w:t>Tanya Malhotra</w:t>
      </w:r>
      <w:r>
        <w:tab/>
      </w:r>
      <w:r>
        <w:tab/>
        <w:t>- R177219191</w:t>
      </w:r>
    </w:p>
    <w:p w14:paraId="394BFA77" w14:textId="77777777" w:rsidR="00D96F46" w:rsidRPr="000040C5" w:rsidRDefault="00D96F46" w:rsidP="00D96F46">
      <w:pPr>
        <w:pStyle w:val="CoverHead1"/>
      </w:pPr>
      <w:r>
        <w:t>Submitted to:</w:t>
      </w:r>
    </w:p>
    <w:p w14:paraId="32D487AA" w14:textId="77777777" w:rsidR="00D96F46" w:rsidRPr="00833125" w:rsidRDefault="00D96F46" w:rsidP="00D96F46">
      <w:pPr>
        <w:pStyle w:val="CoverHead2"/>
      </w:pPr>
      <w:r w:rsidRPr="00833125">
        <w:rPr>
          <w:rStyle w:val="Strong"/>
        </w:rPr>
        <w:t xml:space="preserve">Dr. Kiran Kumar </w:t>
      </w:r>
      <w:proofErr w:type="spellStart"/>
      <w:r w:rsidRPr="00833125">
        <w:rPr>
          <w:rStyle w:val="Strong"/>
        </w:rPr>
        <w:t>Ravulakollu</w:t>
      </w:r>
      <w:proofErr w:type="spellEnd"/>
    </w:p>
    <w:p w14:paraId="1E6555D5" w14:textId="77777777" w:rsidR="00D96F46" w:rsidRDefault="00D96F46" w:rsidP="00D96F46">
      <w:pPr>
        <w:pStyle w:val="CoverHead1"/>
      </w:pPr>
      <w:r>
        <w:t>GitHub Repository:</w:t>
      </w:r>
      <w:r>
        <w:br/>
      </w:r>
      <w:hyperlink r:id="rId10" w:history="1">
        <w:r w:rsidRPr="00DA203C">
          <w:rPr>
            <w:rStyle w:val="CoverHead2Char"/>
          </w:rPr>
          <w:t>github.com/</w:t>
        </w:r>
        <w:proofErr w:type="spellStart"/>
        <w:r w:rsidRPr="00DA203C">
          <w:rPr>
            <w:rStyle w:val="CoverHead2Char"/>
          </w:rPr>
          <w:t>AvGeekGupta</w:t>
        </w:r>
        <w:proofErr w:type="spellEnd"/>
        <w:r w:rsidRPr="00DA203C">
          <w:rPr>
            <w:rStyle w:val="CoverHead2Char"/>
          </w:rPr>
          <w:t>/Gems-</w:t>
        </w:r>
        <w:proofErr w:type="spellStart"/>
        <w:r w:rsidRPr="00DA203C">
          <w:rPr>
            <w:rStyle w:val="CoverHead2Char"/>
          </w:rPr>
          <w:t>Seperator.git</w:t>
        </w:r>
        <w:proofErr w:type="spellEnd"/>
      </w:hyperlink>
    </w:p>
    <w:p w14:paraId="309A9463" w14:textId="77777777" w:rsidR="00D96F46" w:rsidRPr="000040C5" w:rsidRDefault="00D96F46" w:rsidP="00D96F46">
      <w:pPr>
        <w:pStyle w:val="CoverHead1"/>
      </w:pPr>
      <w:r>
        <w:t>Website:</w:t>
      </w:r>
    </w:p>
    <w:p w14:paraId="353B62CC" w14:textId="77777777" w:rsidR="00D96F46" w:rsidRPr="00EF674D" w:rsidRDefault="00D96F46" w:rsidP="00D96F46">
      <w:pPr>
        <w:pStyle w:val="CoverHead2"/>
      </w:pPr>
      <w:hyperlink r:id="rId11" w:tgtFrame="_blank" w:tooltip="https://AvGeekGupta.github.io/Gems-Seperator/" w:history="1">
        <w:r w:rsidRPr="00EF674D">
          <w:rPr>
            <w:rStyle w:val="Hyperlink"/>
            <w:color w:val="4472C4" w:themeColor="accent1"/>
            <w:u w:val="none"/>
          </w:rPr>
          <w:t>avgeekgupta.github.io/gems-</w:t>
        </w:r>
        <w:proofErr w:type="spellStart"/>
        <w:r w:rsidRPr="00EF674D">
          <w:rPr>
            <w:rStyle w:val="Hyperlink"/>
            <w:color w:val="4472C4" w:themeColor="accent1"/>
            <w:u w:val="none"/>
          </w:rPr>
          <w:t>seperator</w:t>
        </w:r>
        <w:proofErr w:type="spellEnd"/>
        <w:r w:rsidRPr="00EF674D">
          <w:rPr>
            <w:rStyle w:val="Hyperlink"/>
            <w:color w:val="4472C4" w:themeColor="accent1"/>
            <w:u w:val="none"/>
          </w:rPr>
          <w:t>/</w:t>
        </w:r>
      </w:hyperlink>
    </w:p>
    <w:p w14:paraId="3B9ED33E" w14:textId="2CE37B4C" w:rsidR="00EB6826" w:rsidRPr="000040C5" w:rsidRDefault="00577B76" w:rsidP="00D8227D">
      <w:pPr>
        <w:pStyle w:val="Heading1"/>
      </w:pPr>
      <w:r>
        <w:lastRenderedPageBreak/>
        <w:t>About</w:t>
      </w:r>
      <w:r w:rsidR="00EC7EB3" w:rsidRPr="000040C5">
        <w:t xml:space="preserve"> </w:t>
      </w:r>
      <w:r>
        <w:rPr>
          <w:rStyle w:val="Emphasis"/>
        </w:rPr>
        <w:t>Model</w:t>
      </w:r>
    </w:p>
    <w:p w14:paraId="3207E4E4" w14:textId="1A1E4CC5" w:rsidR="00DA7F31" w:rsidRDefault="008868EA" w:rsidP="009C3945">
      <w:pPr>
        <w:pStyle w:val="Subtitle"/>
      </w:pPr>
      <w:r>
        <w:t>Neuron</w:t>
      </w:r>
    </w:p>
    <w:p w14:paraId="615D44BB" w14:textId="515A8794" w:rsidR="00820F42" w:rsidRDefault="00340AAB" w:rsidP="008868EA">
      <w:r>
        <w:rPr>
          <w:noProof/>
        </w:rPr>
        <w:drawing>
          <wp:inline distT="0" distB="0" distL="0" distR="0" wp14:anchorId="48875BFD" wp14:editId="4AEDDEF4">
            <wp:extent cx="5908040" cy="2712610"/>
            <wp:effectExtent l="19050" t="19050" r="1651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8).png"/>
                    <pic:cNvPicPr/>
                  </pic:nvPicPr>
                  <pic:blipFill rotWithShape="1">
                    <a:blip r:embed="rId12" cstate="print">
                      <a:extLst>
                        <a:ext uri="{28A0092B-C50C-407E-A947-70E740481C1C}">
                          <a14:useLocalDpi xmlns:a14="http://schemas.microsoft.com/office/drawing/2010/main" val="0"/>
                        </a:ext>
                      </a:extLst>
                    </a:blip>
                    <a:srcRect t="559"/>
                    <a:stretch/>
                  </pic:blipFill>
                  <pic:spPr bwMode="auto">
                    <a:xfrm>
                      <a:off x="0" y="0"/>
                      <a:ext cx="5908040" cy="2712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1010CF" w14:textId="77777777" w:rsidR="00577B76" w:rsidRDefault="00577B76" w:rsidP="008868EA"/>
    <w:p w14:paraId="0F4A04AA" w14:textId="3916B488" w:rsidR="00340AAB" w:rsidRPr="00340AAB" w:rsidRDefault="00340AAB" w:rsidP="00340AAB">
      <w:pPr>
        <w:pStyle w:val="ListBullet"/>
        <w:rPr>
          <w:rStyle w:val="Emphasis"/>
          <w:iCs w:val="0"/>
          <w:color w:val="808080" w:themeColor="background1" w:themeShade="80"/>
        </w:rPr>
      </w:pPr>
      <w:r w:rsidRPr="00DA7F31">
        <w:rPr>
          <w:rStyle w:val="Emphasis"/>
        </w:rPr>
        <w:t>Type</w:t>
      </w:r>
      <w:r>
        <w:rPr>
          <w:rStyle w:val="Emphasis"/>
          <w:iCs w:val="0"/>
          <w:color w:val="808080" w:themeColor="background1" w:themeShade="80"/>
        </w:rPr>
        <w:t xml:space="preserve"> – Feed Back Neuron.</w:t>
      </w:r>
    </w:p>
    <w:p w14:paraId="1CB35B27" w14:textId="2D5505E5" w:rsidR="00340AAB" w:rsidRDefault="00340AAB" w:rsidP="00340AAB">
      <w:pPr>
        <w:pStyle w:val="ListBullet"/>
      </w:pPr>
      <w:r w:rsidRPr="00340AAB">
        <w:rPr>
          <w:rStyle w:val="Emphasis"/>
        </w:rPr>
        <w:t>Input</w:t>
      </w:r>
      <w:r>
        <w:t xml:space="preserve"> – Three inputs, each for a </w:t>
      </w:r>
      <w:proofErr w:type="spellStart"/>
      <w:r>
        <w:t>colour</w:t>
      </w:r>
      <w:proofErr w:type="spellEnd"/>
      <w:r>
        <w:t xml:space="preserve"> code.</w:t>
      </w:r>
    </w:p>
    <w:p w14:paraId="31CFE268" w14:textId="7E325347" w:rsidR="009C3945" w:rsidRDefault="009C3945" w:rsidP="009C3945">
      <w:pPr>
        <w:pStyle w:val="ListBullet"/>
      </w:pPr>
      <w:r w:rsidRPr="009C3945">
        <w:rPr>
          <w:rStyle w:val="Emphasis"/>
        </w:rPr>
        <w:t>Synaptic Weights</w:t>
      </w:r>
      <w:r>
        <w:t xml:space="preserve"> – Three, Each for an input.</w:t>
      </w:r>
    </w:p>
    <w:p w14:paraId="4D13B3A9" w14:textId="75A9C5A4" w:rsidR="00DA7F31" w:rsidRDefault="00DA7F31" w:rsidP="00DA7F31">
      <w:pPr>
        <w:pStyle w:val="ListBullet"/>
      </w:pPr>
      <w:r w:rsidRPr="00DA7F31">
        <w:rPr>
          <w:rStyle w:val="Emphasis"/>
        </w:rPr>
        <w:t>Bias</w:t>
      </w:r>
      <w:r>
        <w:t xml:space="preserve"> – None.</w:t>
      </w:r>
    </w:p>
    <w:p w14:paraId="144BCF86" w14:textId="5C6D5BE8" w:rsidR="00340AAB" w:rsidRDefault="00340AAB" w:rsidP="00340AAB">
      <w:pPr>
        <w:pStyle w:val="ListBullet"/>
      </w:pPr>
      <w:r w:rsidRPr="00340AAB">
        <w:rPr>
          <w:rStyle w:val="Emphasis"/>
        </w:rPr>
        <w:t>Activation Function</w:t>
      </w:r>
      <w:r>
        <w:t xml:space="preserve"> – Sigmoid function</w:t>
      </w:r>
      <w:r w:rsidR="00DA7F31">
        <w:t>.</w:t>
      </w:r>
    </w:p>
    <w:p w14:paraId="6D4119B8" w14:textId="5D453E96" w:rsidR="00DA7F31" w:rsidRDefault="00DA7F31" w:rsidP="00DA7F31">
      <w:pPr>
        <w:pStyle w:val="ListBullet"/>
      </w:pPr>
      <w:r w:rsidRPr="00DA7F31">
        <w:rPr>
          <w:rStyle w:val="Emphasis"/>
        </w:rPr>
        <w:t>Output</w:t>
      </w:r>
      <w:r>
        <w:t xml:space="preserve"> – Binary Output [0, 1].</w:t>
      </w:r>
    </w:p>
    <w:p w14:paraId="447EEE1D" w14:textId="6B1204F4" w:rsidR="00DA7F31" w:rsidRPr="00820F42" w:rsidRDefault="009C3945" w:rsidP="00DA7F31">
      <w:pPr>
        <w:pStyle w:val="ListBullet"/>
      </w:pPr>
      <w:r>
        <w:rPr>
          <w:rStyle w:val="Emphasis"/>
        </w:rPr>
        <w:t xml:space="preserve">Percent </w:t>
      </w:r>
      <w:r w:rsidR="00DA7F31" w:rsidRPr="00820F42">
        <w:rPr>
          <w:rStyle w:val="Emphasis"/>
        </w:rPr>
        <w:t>Error</w:t>
      </w:r>
      <w:r w:rsidR="00DA7F31">
        <w:t xml:space="preserve"> </w:t>
      </w:r>
      <w:r w:rsidR="00820F42">
        <w:t>=</w:t>
      </w:r>
      <w:r w:rsidR="00DA7F31">
        <w:t xml:space="preserve"> </w:t>
      </w:r>
      <m:oMath>
        <m:f>
          <m:fPr>
            <m:ctrlPr>
              <w:rPr>
                <w:rFonts w:ascii="Cambria Math" w:hAnsi="Cambria Math"/>
                <w:i/>
              </w:rPr>
            </m:ctrlPr>
          </m:fPr>
          <m:num>
            <m:r>
              <w:rPr>
                <w:rFonts w:ascii="Cambria Math" w:hAnsi="Cambria Math"/>
              </w:rPr>
              <m:t>Expected Output - Output</m:t>
            </m:r>
          </m:num>
          <m:den>
            <m:r>
              <w:rPr>
                <w:rFonts w:ascii="Cambria Math" w:hAnsi="Cambria Math"/>
              </w:rPr>
              <m:t>Output</m:t>
            </m:r>
          </m:den>
        </m:f>
        <m:r>
          <w:rPr>
            <w:rFonts w:ascii="Cambria Math" w:eastAsiaTheme="minorEastAsia" w:hAnsi="Cambria Math"/>
          </w:rPr>
          <m:t xml:space="preserve"> ×100</m:t>
        </m:r>
      </m:oMath>
    </w:p>
    <w:p w14:paraId="79ADC995" w14:textId="39D35ECB" w:rsidR="00820F42" w:rsidRPr="009C3945" w:rsidRDefault="00820F42" w:rsidP="00820F42">
      <w:pPr>
        <w:pStyle w:val="ListBullet"/>
      </w:pPr>
      <w:r w:rsidRPr="00820F42">
        <w:rPr>
          <w:rStyle w:val="Emphasis"/>
        </w:rPr>
        <w:t>Correction</w:t>
      </w:r>
      <w:r>
        <w:t xml:space="preserve"> –&gt; </w:t>
      </w:r>
      <m:oMath>
        <m:r>
          <w:rPr>
            <w:rFonts w:ascii="Cambria Math" w:hAnsi="Cambria Math"/>
          </w:rPr>
          <m:t>SynapticWeights=SynapticWeights+</m:t>
        </m:r>
        <m:f>
          <m:fPr>
            <m:ctrlPr>
              <w:rPr>
                <w:rFonts w:ascii="Cambria Math" w:hAnsi="Cambria Math"/>
                <w:i/>
              </w:rPr>
            </m:ctrlPr>
          </m:fPr>
          <m:num>
            <m:r>
              <w:rPr>
                <w:rFonts w:ascii="Cambria Math" w:hAnsi="Cambria Math"/>
              </w:rPr>
              <m:t>Expected Output - Output</m:t>
            </m:r>
          </m:num>
          <m:den>
            <m:r>
              <w:rPr>
                <w:rFonts w:ascii="Cambria Math" w:hAnsi="Cambria Math"/>
              </w:rPr>
              <m:t>Output</m:t>
            </m:r>
          </m:den>
        </m:f>
      </m:oMath>
    </w:p>
    <w:p w14:paraId="0E933B1E" w14:textId="18F24622" w:rsidR="009C3945" w:rsidRDefault="009C3945" w:rsidP="00577B76">
      <w:pPr>
        <w:pStyle w:val="Heading2"/>
        <w:rPr>
          <w:rStyle w:val="Strong"/>
        </w:rPr>
      </w:pPr>
      <w:r w:rsidRPr="00577B76">
        <w:rPr>
          <w:rStyle w:val="Emphasis"/>
        </w:rPr>
        <w:t>Construction</w:t>
      </w:r>
    </w:p>
    <w:p w14:paraId="70A10976" w14:textId="77777777" w:rsidR="00745FF8" w:rsidRDefault="009C3945" w:rsidP="00577B76">
      <w:pPr>
        <w:jc w:val="both"/>
      </w:pPr>
      <w:r>
        <w:t xml:space="preserve">Neuron is constructed in a class named “Neuron” in file named “Neuron.py”. The class contains an </w:t>
      </w:r>
      <w:r w:rsidR="00745FF8">
        <w:t>“</w:t>
      </w:r>
      <w:r>
        <w:t>__</w:t>
      </w:r>
      <w:proofErr w:type="spellStart"/>
      <w:r>
        <w:t>init</w:t>
      </w:r>
      <w:proofErr w:type="spellEnd"/>
      <w:r>
        <w:t>__</w:t>
      </w:r>
      <w:r w:rsidR="00745FF8">
        <w:t>”</w:t>
      </w:r>
      <w:r>
        <w:t xml:space="preserve"> function to </w:t>
      </w:r>
      <w:r w:rsidR="00745FF8">
        <w:t>initialize synaptic weights.</w:t>
      </w:r>
    </w:p>
    <w:p w14:paraId="5ACEC9EE" w14:textId="1EDCF3DF" w:rsidR="009C3945" w:rsidRDefault="00745FF8" w:rsidP="00577B76">
      <w:pPr>
        <w:jc w:val="both"/>
      </w:pPr>
      <w:r>
        <w:t>“</w:t>
      </w:r>
      <w:r w:rsidR="009E06F7">
        <w:t>t</w:t>
      </w:r>
      <w:r>
        <w:t>rain” function is used to train the neural network and improving synaptic weights after every iteration.</w:t>
      </w:r>
    </w:p>
    <w:p w14:paraId="0CE5210C" w14:textId="7B084026" w:rsidR="00745FF8" w:rsidRDefault="00745FF8" w:rsidP="00577B76">
      <w:pPr>
        <w:jc w:val="both"/>
      </w:pPr>
      <w:r>
        <w:t>“</w:t>
      </w:r>
      <w:r w:rsidR="009E06F7">
        <w:t>t</w:t>
      </w:r>
      <w:r>
        <w:t xml:space="preserve">hink” function is used to determine whether the given input </w:t>
      </w:r>
      <w:proofErr w:type="spellStart"/>
      <w:r>
        <w:t>colour</w:t>
      </w:r>
      <w:proofErr w:type="spellEnd"/>
      <w:r>
        <w:t xml:space="preserve"> code in RGB format is </w:t>
      </w:r>
      <w:r w:rsidR="00577B76">
        <w:t xml:space="preserve">the </w:t>
      </w:r>
      <w:proofErr w:type="spellStart"/>
      <w:r w:rsidR="00577B76">
        <w:t>colour</w:t>
      </w:r>
      <w:proofErr w:type="spellEnd"/>
      <w:r w:rsidR="00577B76">
        <w:t xml:space="preserve"> for which the neuron is trained or not. It gives out binary output [0, 1].</w:t>
      </w:r>
    </w:p>
    <w:p w14:paraId="75C73566" w14:textId="76589365" w:rsidR="00577B76" w:rsidRDefault="00577B76" w:rsidP="00577B76">
      <w:pPr>
        <w:jc w:val="both"/>
      </w:pPr>
    </w:p>
    <w:p w14:paraId="3F1B87F2" w14:textId="2DFDEC4D" w:rsidR="00577B76" w:rsidRDefault="00577B76" w:rsidP="00577B76">
      <w:pPr>
        <w:pStyle w:val="Subtitle"/>
        <w:rPr>
          <w:rStyle w:val="Emphasis"/>
        </w:rPr>
      </w:pPr>
      <w:r>
        <w:lastRenderedPageBreak/>
        <w:t xml:space="preserve">Neural </w:t>
      </w:r>
      <w:r>
        <w:rPr>
          <w:rStyle w:val="Emphasis"/>
        </w:rPr>
        <w:t>Network</w:t>
      </w:r>
    </w:p>
    <w:p w14:paraId="02B2CEB4" w14:textId="2EE6ECD5" w:rsidR="009E06F7" w:rsidRDefault="00577B76" w:rsidP="00577B76">
      <w:r>
        <w:rPr>
          <w:noProof/>
        </w:rPr>
        <w:drawing>
          <wp:inline distT="0" distB="0" distL="0" distR="0" wp14:anchorId="5962FA4F" wp14:editId="4099DEB2">
            <wp:extent cx="5971540" cy="5695950"/>
            <wp:effectExtent l="19050" t="19050" r="101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ural network.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5695950"/>
                    </a:xfrm>
                    <a:prstGeom prst="rect">
                      <a:avLst/>
                    </a:prstGeom>
                    <a:ln>
                      <a:solidFill>
                        <a:schemeClr val="tx1"/>
                      </a:solidFill>
                    </a:ln>
                  </pic:spPr>
                </pic:pic>
              </a:graphicData>
            </a:graphic>
          </wp:inline>
        </w:drawing>
      </w:r>
    </w:p>
    <w:p w14:paraId="24F032CA" w14:textId="4939AAC5" w:rsidR="009E06F7" w:rsidRDefault="009E06F7" w:rsidP="009E06F7">
      <w:pPr>
        <w:pStyle w:val="ListBullet"/>
      </w:pPr>
      <w:r w:rsidRPr="00737278">
        <w:rPr>
          <w:rStyle w:val="Emphasis"/>
        </w:rPr>
        <w:t>Type</w:t>
      </w:r>
      <w:r>
        <w:t xml:space="preserve"> – Feedback neural network</w:t>
      </w:r>
      <w:r w:rsidR="00737278">
        <w:t>.</w:t>
      </w:r>
    </w:p>
    <w:p w14:paraId="7A9F8E67" w14:textId="44592C1F" w:rsidR="009E06F7" w:rsidRDefault="009E06F7" w:rsidP="009E06F7">
      <w:pPr>
        <w:pStyle w:val="ListBullet"/>
      </w:pPr>
      <w:r w:rsidRPr="00737278">
        <w:rPr>
          <w:rStyle w:val="Emphasis"/>
        </w:rPr>
        <w:t>Layers</w:t>
      </w:r>
      <w:r>
        <w:t xml:space="preserve"> – Three (Input, Master, Output)</w:t>
      </w:r>
      <w:r w:rsidR="00737278">
        <w:t>.</w:t>
      </w:r>
    </w:p>
    <w:p w14:paraId="2BFE71F6" w14:textId="48C08035" w:rsidR="00737278" w:rsidRDefault="00737278" w:rsidP="009E06F7">
      <w:pPr>
        <w:pStyle w:val="ListBullet"/>
      </w:pPr>
      <w:r w:rsidRPr="00737278">
        <w:rPr>
          <w:rStyle w:val="Emphasis"/>
        </w:rPr>
        <w:t>Input</w:t>
      </w:r>
      <w:r>
        <w:t xml:space="preserve"> – </w:t>
      </w:r>
      <w:proofErr w:type="spellStart"/>
      <w:r>
        <w:t>Colour</w:t>
      </w:r>
      <w:proofErr w:type="spellEnd"/>
      <w:r>
        <w:t xml:space="preserve"> Code in RGB Format.</w:t>
      </w:r>
    </w:p>
    <w:p w14:paraId="4FB2FDE2" w14:textId="1C0341F4" w:rsidR="009E06F7" w:rsidRDefault="00737278" w:rsidP="009E06F7">
      <w:pPr>
        <w:pStyle w:val="ListBullet"/>
      </w:pPr>
      <w:r w:rsidRPr="00737278">
        <w:rPr>
          <w:rStyle w:val="Emphasis"/>
        </w:rPr>
        <w:t>Bias</w:t>
      </w:r>
      <w:r>
        <w:t xml:space="preserve"> – None.</w:t>
      </w:r>
    </w:p>
    <w:p w14:paraId="4405F92B" w14:textId="02E23238" w:rsidR="00737278" w:rsidRDefault="00737278" w:rsidP="009E06F7">
      <w:pPr>
        <w:pStyle w:val="ListBullet"/>
      </w:pPr>
      <w:r w:rsidRPr="00737278">
        <w:rPr>
          <w:rStyle w:val="Emphasis"/>
        </w:rPr>
        <w:t>Output</w:t>
      </w:r>
      <w:r>
        <w:t xml:space="preserve"> – </w:t>
      </w:r>
      <w:proofErr w:type="spellStart"/>
      <w:r>
        <w:t>Colour</w:t>
      </w:r>
      <w:proofErr w:type="spellEnd"/>
      <w:r>
        <w:t xml:space="preserve"> name [Blue, Brown, Green, Pink, Red, Yellow]</w:t>
      </w:r>
    </w:p>
    <w:p w14:paraId="3AAD2D97" w14:textId="516327FC" w:rsidR="00737278" w:rsidRDefault="00737278" w:rsidP="009E06F7">
      <w:pPr>
        <w:pStyle w:val="ListBullet"/>
      </w:pPr>
      <w:r w:rsidRPr="00737278">
        <w:rPr>
          <w:rStyle w:val="Emphasis"/>
        </w:rPr>
        <w:t>No. of Epochs for training</w:t>
      </w:r>
      <w:r>
        <w:t xml:space="preserve"> – 200.</w:t>
      </w:r>
    </w:p>
    <w:p w14:paraId="6401C670" w14:textId="50CF8A7B" w:rsidR="00737278" w:rsidRDefault="00737278" w:rsidP="009E06F7">
      <w:pPr>
        <w:pStyle w:val="ListBullet"/>
      </w:pPr>
      <w:r w:rsidRPr="00737278">
        <w:rPr>
          <w:rStyle w:val="Emphasis"/>
        </w:rPr>
        <w:t>Training accuracy</w:t>
      </w:r>
      <w:r>
        <w:t xml:space="preserve"> – 83.3% (approximately).</w:t>
      </w:r>
    </w:p>
    <w:p w14:paraId="45007337" w14:textId="60475435" w:rsidR="00737278" w:rsidRDefault="00737278" w:rsidP="009E06F7">
      <w:pPr>
        <w:pStyle w:val="ListBullet"/>
      </w:pPr>
      <w:r w:rsidRPr="00737278">
        <w:rPr>
          <w:rStyle w:val="Emphasis"/>
        </w:rPr>
        <w:t>Testing accuracy</w:t>
      </w:r>
      <w:r>
        <w:t xml:space="preserve"> – 75% (</w:t>
      </w:r>
      <w:r>
        <w:t>approximately</w:t>
      </w:r>
      <w:r>
        <w:t>).</w:t>
      </w:r>
    </w:p>
    <w:p w14:paraId="2B764F18" w14:textId="77777777" w:rsidR="00737278" w:rsidRDefault="00737278" w:rsidP="00737278">
      <w:pPr>
        <w:pStyle w:val="ListBullet"/>
        <w:numPr>
          <w:ilvl w:val="0"/>
          <w:numId w:val="0"/>
        </w:numPr>
      </w:pPr>
    </w:p>
    <w:p w14:paraId="49055EB8" w14:textId="77777777" w:rsidR="00737278" w:rsidRDefault="00737278" w:rsidP="00577B76">
      <w:pPr>
        <w:jc w:val="both"/>
      </w:pPr>
    </w:p>
    <w:p w14:paraId="6156F84E" w14:textId="40EDE817" w:rsidR="00ED1240" w:rsidRDefault="00ED1240" w:rsidP="00ED1240">
      <w:pPr>
        <w:pStyle w:val="Heading2"/>
        <w:rPr>
          <w:rStyle w:val="Emphasis"/>
        </w:rPr>
      </w:pPr>
      <w:r>
        <w:rPr>
          <w:noProof/>
        </w:rPr>
        <w:lastRenderedPageBreak/>
        <w:drawing>
          <wp:anchor distT="0" distB="0" distL="114300" distR="114300" simplePos="0" relativeHeight="251661312" behindDoc="1" locked="0" layoutInCell="1" allowOverlap="1" wp14:anchorId="65395CDF" wp14:editId="4F92BA7E">
            <wp:simplePos x="0" y="0"/>
            <wp:positionH relativeFrom="margin">
              <wp:align>left</wp:align>
            </wp:positionH>
            <wp:positionV relativeFrom="paragraph">
              <wp:posOffset>424815</wp:posOffset>
            </wp:positionV>
            <wp:extent cx="5928360" cy="4432935"/>
            <wp:effectExtent l="19050" t="19050" r="15240"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597" t="9772" r="8143" b="5212"/>
                    <a:stretch/>
                  </pic:blipFill>
                  <pic:spPr bwMode="auto">
                    <a:xfrm>
                      <a:off x="0" y="0"/>
                      <a:ext cx="5987422" cy="447755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Emphasis"/>
        </w:rPr>
        <w:t xml:space="preserve">Training </w:t>
      </w:r>
      <w:proofErr w:type="spellStart"/>
      <w:r>
        <w:rPr>
          <w:rStyle w:val="Emphasis"/>
        </w:rPr>
        <w:t>effeciency</w:t>
      </w:r>
      <w:proofErr w:type="spellEnd"/>
      <w:r>
        <w:rPr>
          <w:rStyle w:val="Emphasis"/>
        </w:rPr>
        <w:t xml:space="preserve"> graph</w:t>
      </w:r>
    </w:p>
    <w:p w14:paraId="73442839" w14:textId="77777777" w:rsidR="00ED1240" w:rsidRPr="00ED1240" w:rsidRDefault="00ED1240" w:rsidP="00ED1240">
      <w:pPr>
        <w:pStyle w:val="ListBullet"/>
        <w:numPr>
          <w:ilvl w:val="0"/>
          <w:numId w:val="0"/>
        </w:numPr>
        <w:ind w:left="357" w:hanging="357"/>
        <w:rPr>
          <w:rStyle w:val="Emphasis"/>
          <w:iCs w:val="0"/>
          <w:color w:val="808080" w:themeColor="background1" w:themeShade="80"/>
        </w:rPr>
      </w:pPr>
    </w:p>
    <w:p w14:paraId="2C6F24A3" w14:textId="458AA762" w:rsidR="00ED1240" w:rsidRDefault="00ED1240" w:rsidP="00ED1240">
      <w:pPr>
        <w:pStyle w:val="ListBullet"/>
      </w:pPr>
      <w:r w:rsidRPr="00737278">
        <w:rPr>
          <w:rStyle w:val="Emphasis"/>
        </w:rPr>
        <w:t>No. of Epochs for training</w:t>
      </w:r>
      <w:r>
        <w:t xml:space="preserve"> – 200.</w:t>
      </w:r>
    </w:p>
    <w:p w14:paraId="3EDD470C" w14:textId="77777777" w:rsidR="00ED1240" w:rsidRDefault="00ED1240" w:rsidP="00ED1240">
      <w:pPr>
        <w:pStyle w:val="ListBullet"/>
      </w:pPr>
      <w:r w:rsidRPr="00737278">
        <w:rPr>
          <w:rStyle w:val="Emphasis"/>
        </w:rPr>
        <w:t>Training accuracy</w:t>
      </w:r>
      <w:r>
        <w:t xml:space="preserve"> – 83.3% (approximately).</w:t>
      </w:r>
    </w:p>
    <w:p w14:paraId="01ED8A3C" w14:textId="2D0F2C36" w:rsidR="00ED1240" w:rsidRPr="00ED1240" w:rsidRDefault="00ED1240" w:rsidP="00ED1240">
      <w:pPr>
        <w:pStyle w:val="ListBullet"/>
      </w:pPr>
      <w:r w:rsidRPr="00737278">
        <w:rPr>
          <w:rStyle w:val="Emphasis"/>
        </w:rPr>
        <w:t>Testing accuracy</w:t>
      </w:r>
      <w:r>
        <w:t xml:space="preserve"> – 75% (approximately).</w:t>
      </w:r>
    </w:p>
    <w:p w14:paraId="64C06929" w14:textId="060AA48A" w:rsidR="00737278" w:rsidRPr="00737278" w:rsidRDefault="00737278" w:rsidP="00737278">
      <w:pPr>
        <w:pStyle w:val="Heading2"/>
        <w:rPr>
          <w:b/>
          <w:bCs w:val="0"/>
        </w:rPr>
      </w:pPr>
      <w:r w:rsidRPr="00577B76">
        <w:rPr>
          <w:rStyle w:val="Emphasis"/>
        </w:rPr>
        <w:t>Construction</w:t>
      </w:r>
    </w:p>
    <w:p w14:paraId="1E8C5310" w14:textId="5BB56CB4" w:rsidR="00577B76" w:rsidRDefault="00577B76" w:rsidP="00577B76">
      <w:pPr>
        <w:jc w:val="both"/>
      </w:pPr>
      <w:r>
        <w:t>Neur</w:t>
      </w:r>
      <w:r>
        <w:t>al Network</w:t>
      </w:r>
      <w:r>
        <w:t xml:space="preserve"> is constructed in a class named “</w:t>
      </w:r>
      <w:proofErr w:type="spellStart"/>
      <w:r>
        <w:t>Neu</w:t>
      </w:r>
      <w:r>
        <w:t>ralNetwork</w:t>
      </w:r>
      <w:proofErr w:type="spellEnd"/>
      <w:r>
        <w:t>” in file named “Neur</w:t>
      </w:r>
      <w:r>
        <w:t>al</w:t>
      </w:r>
      <w:r w:rsidR="00E861B0">
        <w:t>_</w:t>
      </w:r>
      <w:r>
        <w:t>Network</w:t>
      </w:r>
      <w:r>
        <w:t>.py”. The class contains an “__</w:t>
      </w:r>
      <w:proofErr w:type="spellStart"/>
      <w:r>
        <w:t>init</w:t>
      </w:r>
      <w:proofErr w:type="spellEnd"/>
      <w:r>
        <w:t xml:space="preserve">__” function to </w:t>
      </w:r>
      <w:r>
        <w:t>create</w:t>
      </w:r>
      <w:r w:rsidR="00ED1240">
        <w:t xml:space="preserve"> six neurons </w:t>
      </w:r>
      <w:r>
        <w:t>and fetch the Synaptic Weights from the database</w:t>
      </w:r>
      <w:r w:rsidR="00ED1240">
        <w:t xml:space="preserve"> to feed it to neurons</w:t>
      </w:r>
      <w:r>
        <w:t>.</w:t>
      </w:r>
    </w:p>
    <w:p w14:paraId="4C408B8D" w14:textId="2FC0D088" w:rsidR="00E861B0" w:rsidRDefault="00E861B0" w:rsidP="00577B76">
      <w:pPr>
        <w:jc w:val="both"/>
      </w:pPr>
      <w:r>
        <w:t>“</w:t>
      </w:r>
      <w:r w:rsidR="009E06F7">
        <w:t>t</w:t>
      </w:r>
      <w:r>
        <w:t xml:space="preserve">rain” function to train each neuron </w:t>
      </w:r>
      <w:r w:rsidR="009E06F7">
        <w:t xml:space="preserve">as per the input of </w:t>
      </w:r>
      <w:proofErr w:type="spellStart"/>
      <w:r w:rsidR="009E06F7">
        <w:t>colour</w:t>
      </w:r>
      <w:proofErr w:type="spellEnd"/>
      <w:r w:rsidR="009E06F7">
        <w:t xml:space="preserve"> codes and expected output.</w:t>
      </w:r>
    </w:p>
    <w:p w14:paraId="3A55DEB7" w14:textId="75E01A3F" w:rsidR="009E06F7" w:rsidRDefault="009E06F7" w:rsidP="009E06F7">
      <w:pPr>
        <w:jc w:val="both"/>
      </w:pPr>
      <w:r>
        <w:t xml:space="preserve">“think” function to get the output in </w:t>
      </w:r>
      <w:r w:rsidR="00ED1240">
        <w:t>[Blue, Brown, Green, Pink, Red, Yellow]</w:t>
      </w:r>
      <w:r>
        <w:t xml:space="preserve"> for a given </w:t>
      </w:r>
      <w:proofErr w:type="spellStart"/>
      <w:r>
        <w:t>colour</w:t>
      </w:r>
      <w:proofErr w:type="spellEnd"/>
      <w:r>
        <w:t xml:space="preserve"> code.</w:t>
      </w:r>
    </w:p>
    <w:p w14:paraId="19AFEF78" w14:textId="44121DB6" w:rsidR="009E06F7" w:rsidRPr="009E06F7" w:rsidRDefault="009E06F7" w:rsidP="009E06F7">
      <w:pPr>
        <w:jc w:val="both"/>
      </w:pPr>
      <w:r>
        <w:t>“</w:t>
      </w:r>
      <w:proofErr w:type="spellStart"/>
      <w:r>
        <w:t>write_synaptic_weights</w:t>
      </w:r>
      <w:proofErr w:type="spellEnd"/>
      <w:r>
        <w:t>” function when called it writes the synaptic weights of respective neurons in the database.</w:t>
      </w:r>
      <w:r w:rsidR="00ED1240">
        <w:t xml:space="preserve"> It is called at the end of training the model to update the synaptic weights in the database.</w:t>
      </w:r>
    </w:p>
    <w:p w14:paraId="2EB2EFD6" w14:textId="3AAF4D4F" w:rsidR="00EC7EB3" w:rsidRDefault="00ED1240" w:rsidP="00EC7EB3">
      <w:pPr>
        <w:pStyle w:val="Heading1"/>
      </w:pPr>
      <w:r>
        <w:rPr>
          <w:rStyle w:val="Emphasis"/>
        </w:rPr>
        <w:lastRenderedPageBreak/>
        <w:t>About</w:t>
      </w:r>
      <w:r w:rsidR="00EC7EB3" w:rsidRPr="000040C5">
        <w:t xml:space="preserve"> </w:t>
      </w:r>
      <w:r>
        <w:t>Database</w:t>
      </w:r>
      <w:r w:rsidR="000213DA">
        <w:t xml:space="preserve"> Collection</w:t>
      </w:r>
    </w:p>
    <w:p w14:paraId="1208FEA3" w14:textId="1481860E" w:rsidR="000213DA" w:rsidRDefault="000213DA" w:rsidP="002532F8">
      <w:pPr>
        <w:pStyle w:val="ListParagraph"/>
        <w:numPr>
          <w:ilvl w:val="0"/>
          <w:numId w:val="12"/>
        </w:numPr>
        <w:jc w:val="both"/>
      </w:pPr>
      <w:r w:rsidRPr="009B2196">
        <w:rPr>
          <w:rStyle w:val="Emphasis"/>
        </w:rPr>
        <w:t>Software used</w:t>
      </w:r>
      <w:r>
        <w:t xml:space="preserve"> – Oracle’s MySQL.</w:t>
      </w:r>
    </w:p>
    <w:p w14:paraId="4800776A" w14:textId="53A0796F" w:rsidR="000213DA" w:rsidRDefault="000213DA" w:rsidP="002532F8">
      <w:pPr>
        <w:pStyle w:val="ListParagraph"/>
        <w:numPr>
          <w:ilvl w:val="0"/>
          <w:numId w:val="12"/>
        </w:numPr>
        <w:jc w:val="both"/>
      </w:pPr>
      <w:r w:rsidRPr="009B2196">
        <w:rPr>
          <w:rStyle w:val="Emphasis"/>
        </w:rPr>
        <w:t>Interface</w:t>
      </w:r>
      <w:r>
        <w:t xml:space="preserve"> – MySQL Workbench</w:t>
      </w:r>
    </w:p>
    <w:p w14:paraId="4E5F6938" w14:textId="3C279A89" w:rsidR="000213DA" w:rsidRDefault="000213DA" w:rsidP="002532F8">
      <w:pPr>
        <w:pStyle w:val="ListParagraph"/>
        <w:numPr>
          <w:ilvl w:val="0"/>
          <w:numId w:val="12"/>
        </w:numPr>
        <w:jc w:val="both"/>
      </w:pPr>
      <w:r w:rsidRPr="009B2196">
        <w:rPr>
          <w:rStyle w:val="Emphasis"/>
        </w:rPr>
        <w:t>Schema Name</w:t>
      </w:r>
      <w:r>
        <w:t xml:space="preserve"> – Gems Separator</w:t>
      </w:r>
    </w:p>
    <w:p w14:paraId="36AFB45B" w14:textId="7D03903A" w:rsidR="000213DA" w:rsidRDefault="000213DA" w:rsidP="002532F8">
      <w:pPr>
        <w:pStyle w:val="ListParagraph"/>
        <w:numPr>
          <w:ilvl w:val="0"/>
          <w:numId w:val="12"/>
        </w:numPr>
        <w:jc w:val="both"/>
      </w:pPr>
      <w:r w:rsidRPr="009B2196">
        <w:rPr>
          <w:rStyle w:val="Emphasis"/>
        </w:rPr>
        <w:t>No. of Databases</w:t>
      </w:r>
      <w:r>
        <w:t xml:space="preserve"> – 4 (</w:t>
      </w:r>
      <w:proofErr w:type="spellStart"/>
      <w:r>
        <w:t>colour_data</w:t>
      </w:r>
      <w:proofErr w:type="spellEnd"/>
      <w:r>
        <w:t xml:space="preserve">, </w:t>
      </w:r>
      <w:proofErr w:type="spellStart"/>
      <w:r>
        <w:t>run_results</w:t>
      </w:r>
      <w:proofErr w:type="spellEnd"/>
      <w:r>
        <w:t xml:space="preserve">, </w:t>
      </w:r>
      <w:proofErr w:type="spellStart"/>
      <w:r>
        <w:t>synaptic_weights</w:t>
      </w:r>
      <w:proofErr w:type="spellEnd"/>
      <w:r>
        <w:t xml:space="preserve">, </w:t>
      </w:r>
      <w:proofErr w:type="spellStart"/>
      <w:r>
        <w:t>user_details</w:t>
      </w:r>
      <w:proofErr w:type="spellEnd"/>
      <w:r>
        <w:t>.)</w:t>
      </w:r>
    </w:p>
    <w:p w14:paraId="0CC0FE81" w14:textId="07E9BC30" w:rsidR="000213DA" w:rsidRDefault="000213DA" w:rsidP="002532F8">
      <w:pPr>
        <w:pStyle w:val="Heading2"/>
        <w:jc w:val="both"/>
      </w:pPr>
      <w:r>
        <w:t>“</w:t>
      </w:r>
      <w:proofErr w:type="spellStart"/>
      <w:r>
        <w:t>colour_data</w:t>
      </w:r>
      <w:proofErr w:type="spellEnd"/>
      <w:r>
        <w:t>” Database</w:t>
      </w:r>
    </w:p>
    <w:p w14:paraId="2CE528AC" w14:textId="2F602A51" w:rsidR="002532F8" w:rsidRDefault="002532F8" w:rsidP="00E510D1">
      <w:pPr>
        <w:pStyle w:val="ListParagraph"/>
        <w:numPr>
          <w:ilvl w:val="0"/>
          <w:numId w:val="14"/>
        </w:numPr>
        <w:jc w:val="both"/>
      </w:pPr>
      <w:r>
        <w:t xml:space="preserve">This database contains six tables. Each table corresponding to each </w:t>
      </w:r>
      <w:proofErr w:type="spellStart"/>
      <w:r>
        <w:t>colour</w:t>
      </w:r>
      <w:proofErr w:type="spellEnd"/>
      <w:r>
        <w:t>.</w:t>
      </w:r>
    </w:p>
    <w:p w14:paraId="536D404F" w14:textId="24CB9CA8" w:rsidR="002532F8" w:rsidRDefault="002532F8" w:rsidP="00E510D1">
      <w:pPr>
        <w:pStyle w:val="ListParagraph"/>
        <w:numPr>
          <w:ilvl w:val="0"/>
          <w:numId w:val="14"/>
        </w:numPr>
        <w:jc w:val="both"/>
      </w:pPr>
      <w:r>
        <w:t>Each table has four columns “s. no.”, “</w:t>
      </w:r>
      <w:proofErr w:type="spellStart"/>
      <w:r>
        <w:t>red_component</w:t>
      </w:r>
      <w:proofErr w:type="spellEnd"/>
      <w:r>
        <w:t>”, “</w:t>
      </w:r>
      <w:proofErr w:type="spellStart"/>
      <w:r>
        <w:t>green_component</w:t>
      </w:r>
      <w:proofErr w:type="spellEnd"/>
      <w:r>
        <w:t>”, “</w:t>
      </w:r>
      <w:proofErr w:type="spellStart"/>
      <w:r>
        <w:t>blue_component</w:t>
      </w:r>
      <w:proofErr w:type="spellEnd"/>
      <w:r>
        <w:t>”.</w:t>
      </w:r>
    </w:p>
    <w:p w14:paraId="32459341" w14:textId="04FCFC84" w:rsidR="002532F8" w:rsidRDefault="002532F8" w:rsidP="00E510D1">
      <w:pPr>
        <w:pStyle w:val="ListParagraph"/>
        <w:numPr>
          <w:ilvl w:val="0"/>
          <w:numId w:val="14"/>
        </w:numPr>
        <w:jc w:val="both"/>
      </w:pPr>
      <w:r>
        <w:t xml:space="preserve">These tables are used to store the RGB </w:t>
      </w:r>
      <w:proofErr w:type="spellStart"/>
      <w:r>
        <w:t>colour</w:t>
      </w:r>
      <w:proofErr w:type="spellEnd"/>
      <w:r>
        <w:t xml:space="preserve"> codes of the gems with the serial number.</w:t>
      </w:r>
    </w:p>
    <w:p w14:paraId="786FFF69" w14:textId="13B57338" w:rsidR="002532F8" w:rsidRDefault="002532F8" w:rsidP="00E510D1">
      <w:pPr>
        <w:pStyle w:val="ListParagraph"/>
        <w:numPr>
          <w:ilvl w:val="0"/>
          <w:numId w:val="14"/>
        </w:numPr>
        <w:jc w:val="both"/>
      </w:pPr>
      <w:r>
        <w:t xml:space="preserve">All the tables have approximately 100+ rows each that was </w:t>
      </w:r>
      <w:r w:rsidR="007E56AF">
        <w:t>used for train and test the Neural Network model.</w:t>
      </w:r>
    </w:p>
    <w:p w14:paraId="3311EB2F" w14:textId="6A9A314A" w:rsidR="007E56AF" w:rsidRDefault="007E56AF" w:rsidP="00E510D1">
      <w:pPr>
        <w:pStyle w:val="Heading2"/>
        <w:jc w:val="both"/>
      </w:pPr>
      <w:r>
        <w:t>“</w:t>
      </w:r>
      <w:proofErr w:type="spellStart"/>
      <w:r>
        <w:t>run</w:t>
      </w:r>
      <w:r>
        <w:t>_</w:t>
      </w:r>
      <w:r>
        <w:t>results</w:t>
      </w:r>
      <w:proofErr w:type="spellEnd"/>
      <w:r>
        <w:t>” Database</w:t>
      </w:r>
    </w:p>
    <w:p w14:paraId="3861D3E7" w14:textId="608C08B5" w:rsidR="007E56AF" w:rsidRDefault="007E56AF" w:rsidP="00E510D1">
      <w:pPr>
        <w:pStyle w:val="ListParagraph"/>
        <w:numPr>
          <w:ilvl w:val="0"/>
          <w:numId w:val="15"/>
        </w:numPr>
        <w:jc w:val="both"/>
      </w:pPr>
      <w:r>
        <w:t xml:space="preserve">This database contains two tables. One for storing the no. of sorted gems of each </w:t>
      </w:r>
      <w:proofErr w:type="spellStart"/>
      <w:r>
        <w:t>colour</w:t>
      </w:r>
      <w:proofErr w:type="spellEnd"/>
      <w:r>
        <w:t xml:space="preserve"> after every sorting named “</w:t>
      </w:r>
      <w:proofErr w:type="spellStart"/>
      <w:r>
        <w:t>sorting_result</w:t>
      </w:r>
      <w:proofErr w:type="spellEnd"/>
      <w:r>
        <w:t>”. Another to Store Errors after every epoch during training of the Neural Network named “errors”.</w:t>
      </w:r>
    </w:p>
    <w:p w14:paraId="2BF85C19" w14:textId="7BBC7B00" w:rsidR="007E56AF" w:rsidRDefault="007E56AF" w:rsidP="00E510D1">
      <w:pPr>
        <w:pStyle w:val="ListParagraph"/>
        <w:numPr>
          <w:ilvl w:val="0"/>
          <w:numId w:val="15"/>
        </w:numPr>
        <w:jc w:val="both"/>
      </w:pPr>
      <w:r>
        <w:t>“</w:t>
      </w:r>
      <w:proofErr w:type="spellStart"/>
      <w:r>
        <w:t>sorting_result</w:t>
      </w:r>
      <w:proofErr w:type="spellEnd"/>
      <w:r>
        <w:t xml:space="preserve">” table has nine columns “s.no.”, “datetime”, six for no. of gems of each </w:t>
      </w:r>
      <w:proofErr w:type="spellStart"/>
      <w:r>
        <w:t>colour</w:t>
      </w:r>
      <w:proofErr w:type="spellEnd"/>
      <w:r>
        <w:t xml:space="preserve"> and “total”.</w:t>
      </w:r>
    </w:p>
    <w:p w14:paraId="08C7AD2E" w14:textId="773812E3" w:rsidR="007E56AF" w:rsidRDefault="007E56AF" w:rsidP="00E510D1">
      <w:pPr>
        <w:pStyle w:val="ListParagraph"/>
        <w:numPr>
          <w:ilvl w:val="0"/>
          <w:numId w:val="15"/>
        </w:numPr>
        <w:jc w:val="both"/>
      </w:pPr>
      <w:r>
        <w:t>“errors” table has two columns “S. no.” and “</w:t>
      </w:r>
      <w:proofErr w:type="spellStart"/>
      <w:r>
        <w:t>percent_error</w:t>
      </w:r>
      <w:proofErr w:type="spellEnd"/>
      <w:r>
        <w:t xml:space="preserve">”. This table is used to construct the </w:t>
      </w:r>
      <w:r w:rsidR="00E510D1">
        <w:t>efficiency graph of the model.</w:t>
      </w:r>
    </w:p>
    <w:p w14:paraId="3D39836E" w14:textId="47A62C8C" w:rsidR="00E510D1" w:rsidRDefault="00E510D1" w:rsidP="00E510D1">
      <w:pPr>
        <w:pStyle w:val="Heading2"/>
        <w:jc w:val="both"/>
      </w:pPr>
      <w:r>
        <w:t>“</w:t>
      </w:r>
      <w:proofErr w:type="spellStart"/>
      <w:r>
        <w:t>synaptic</w:t>
      </w:r>
      <w:r>
        <w:t>_</w:t>
      </w:r>
      <w:r>
        <w:t>weights</w:t>
      </w:r>
      <w:proofErr w:type="spellEnd"/>
      <w:r>
        <w:t>” Database</w:t>
      </w:r>
    </w:p>
    <w:p w14:paraId="2160BB9F" w14:textId="77777777" w:rsidR="00E510D1" w:rsidRDefault="00E510D1" w:rsidP="00E510D1">
      <w:pPr>
        <w:pStyle w:val="ListParagraph"/>
        <w:numPr>
          <w:ilvl w:val="0"/>
          <w:numId w:val="14"/>
        </w:numPr>
        <w:jc w:val="both"/>
      </w:pPr>
      <w:r>
        <w:t xml:space="preserve">This database contains six tables. Each table corresponding to each </w:t>
      </w:r>
      <w:proofErr w:type="spellStart"/>
      <w:r>
        <w:t>colour</w:t>
      </w:r>
      <w:proofErr w:type="spellEnd"/>
      <w:r>
        <w:t>.</w:t>
      </w:r>
    </w:p>
    <w:p w14:paraId="170A8BD2" w14:textId="79DC9644" w:rsidR="00E510D1" w:rsidRDefault="00E510D1" w:rsidP="00E510D1">
      <w:pPr>
        <w:pStyle w:val="ListParagraph"/>
        <w:numPr>
          <w:ilvl w:val="0"/>
          <w:numId w:val="14"/>
        </w:numPr>
        <w:jc w:val="both"/>
      </w:pPr>
      <w:r>
        <w:t>Each table has four columns “s. no.”, “</w:t>
      </w:r>
      <w:proofErr w:type="spellStart"/>
      <w:r>
        <w:t>red_</w:t>
      </w:r>
      <w:r>
        <w:t>synaptic_weight</w:t>
      </w:r>
      <w:proofErr w:type="spellEnd"/>
      <w:r>
        <w:t>”, “green_</w:t>
      </w:r>
      <w:r w:rsidRPr="00E510D1">
        <w:t xml:space="preserve"> </w:t>
      </w:r>
      <w:proofErr w:type="spellStart"/>
      <w:r>
        <w:t>synaptic_weight</w:t>
      </w:r>
      <w:proofErr w:type="spellEnd"/>
      <w:r>
        <w:t>”, “blue_</w:t>
      </w:r>
      <w:r w:rsidRPr="00E510D1">
        <w:t xml:space="preserve"> </w:t>
      </w:r>
      <w:proofErr w:type="spellStart"/>
      <w:r>
        <w:t>synaptic_weight</w:t>
      </w:r>
      <w:proofErr w:type="spellEnd"/>
      <w:r>
        <w:t>”.</w:t>
      </w:r>
    </w:p>
    <w:p w14:paraId="0AA2AE97" w14:textId="14299A59" w:rsidR="00E510D1" w:rsidRDefault="00E510D1" w:rsidP="00E510D1">
      <w:pPr>
        <w:pStyle w:val="ListParagraph"/>
        <w:numPr>
          <w:ilvl w:val="0"/>
          <w:numId w:val="14"/>
        </w:numPr>
        <w:jc w:val="both"/>
      </w:pPr>
      <w:r>
        <w:t xml:space="preserve">These tables are used to store the </w:t>
      </w:r>
      <w:r>
        <w:t>synaptic weights of each neuron</w:t>
      </w:r>
      <w:r>
        <w:t>.</w:t>
      </w:r>
    </w:p>
    <w:p w14:paraId="1E108C48" w14:textId="198C89E2" w:rsidR="00E510D1" w:rsidRDefault="00E510D1" w:rsidP="00E510D1">
      <w:pPr>
        <w:pStyle w:val="ListParagraph"/>
        <w:numPr>
          <w:ilvl w:val="0"/>
          <w:numId w:val="14"/>
        </w:numPr>
        <w:jc w:val="both"/>
      </w:pPr>
      <w:r>
        <w:t>The synaptic weights in the table is updated after every epoch while training</w:t>
      </w:r>
      <w:r>
        <w:t>.</w:t>
      </w:r>
    </w:p>
    <w:p w14:paraId="0B04226A" w14:textId="6FE668C4" w:rsidR="00E510D1" w:rsidRDefault="00E510D1" w:rsidP="00E510D1"/>
    <w:p w14:paraId="754E14E5" w14:textId="1FD59C56" w:rsidR="00E510D1" w:rsidRDefault="00E510D1" w:rsidP="00E510D1">
      <w:pPr>
        <w:pStyle w:val="Heading2"/>
      </w:pPr>
      <w:r>
        <w:lastRenderedPageBreak/>
        <w:t>Connecti</w:t>
      </w:r>
      <w:r w:rsidR="001F691E">
        <w:t>on with</w:t>
      </w:r>
      <w:r>
        <w:t xml:space="preserve"> Python Application</w:t>
      </w:r>
    </w:p>
    <w:p w14:paraId="48032E6E" w14:textId="614CB2A9" w:rsidR="00E510D1" w:rsidRDefault="00E510D1" w:rsidP="00E510D1">
      <w:r>
        <w:t>The python application connects to the MySQL schema through the “</w:t>
      </w:r>
      <w:proofErr w:type="spellStart"/>
      <w:proofErr w:type="gramStart"/>
      <w:r>
        <w:t>mysql.connecter</w:t>
      </w:r>
      <w:proofErr w:type="spellEnd"/>
      <w:proofErr w:type="gramEnd"/>
      <w:r>
        <w:t>” class</w:t>
      </w:r>
      <w:r w:rsidR="002D5260">
        <w:t>.</w:t>
      </w:r>
    </w:p>
    <w:p w14:paraId="566EE372" w14:textId="5F462309" w:rsidR="002D5260" w:rsidRDefault="002D5260" w:rsidP="00E510D1">
      <w:r>
        <w:t>The class “Database.py” contains a class named “Database”. The “__</w:t>
      </w:r>
      <w:proofErr w:type="spellStart"/>
      <w:r>
        <w:t>init</w:t>
      </w:r>
      <w:proofErr w:type="spellEnd"/>
      <w:r>
        <w:t>__” function of the class connects to the database at MySQL server.</w:t>
      </w:r>
    </w:p>
    <w:p w14:paraId="20BB0157" w14:textId="0799FA1A" w:rsidR="002D5260" w:rsidRDefault="002D5260" w:rsidP="00E510D1">
      <w:r>
        <w:t>“</w:t>
      </w:r>
      <w:proofErr w:type="spellStart"/>
      <w:r>
        <w:t>get_synaptic_weights</w:t>
      </w:r>
      <w:proofErr w:type="spellEnd"/>
      <w:r>
        <w:t>” function fetches the synaptic weights for each neuron from the database which is used to initialize the neurons in the neural network.</w:t>
      </w:r>
    </w:p>
    <w:p w14:paraId="391C5D82" w14:textId="5CDAC76E" w:rsidR="002D5260" w:rsidRDefault="002D5260" w:rsidP="00E510D1">
      <w:r>
        <w:t>“</w:t>
      </w:r>
      <w:proofErr w:type="spellStart"/>
      <w:r>
        <w:t>write</w:t>
      </w:r>
      <w:r>
        <w:t>_synaptic_weights</w:t>
      </w:r>
      <w:proofErr w:type="spellEnd"/>
      <w:r>
        <w:t xml:space="preserve">” function </w:t>
      </w:r>
      <w:r>
        <w:t>writes</w:t>
      </w:r>
      <w:r>
        <w:t xml:space="preserve"> the synaptic weights for each neuron </w:t>
      </w:r>
      <w:r>
        <w:t>to</w:t>
      </w:r>
      <w:r>
        <w:t xml:space="preserve"> the database </w:t>
      </w:r>
      <w:r>
        <w:t>after each epoch while training the Neural Network model.</w:t>
      </w:r>
    </w:p>
    <w:p w14:paraId="5021BE52" w14:textId="10882390" w:rsidR="002D5260" w:rsidRDefault="002D5260" w:rsidP="00E510D1">
      <w:r>
        <w:t>“</w:t>
      </w:r>
      <w:proofErr w:type="spellStart"/>
      <w:r>
        <w:t>get_colour</w:t>
      </w:r>
      <w:proofErr w:type="spellEnd"/>
      <w:r>
        <w:t xml:space="preserve">” function fetches the </w:t>
      </w:r>
      <w:proofErr w:type="spellStart"/>
      <w:r>
        <w:t>colour</w:t>
      </w:r>
      <w:proofErr w:type="spellEnd"/>
      <w:r>
        <w:t xml:space="preserve"> codes of the gem stored in the “</w:t>
      </w:r>
      <w:proofErr w:type="spellStart"/>
      <w:r>
        <w:t>colour_data</w:t>
      </w:r>
      <w:proofErr w:type="spellEnd"/>
      <w:r>
        <w:t xml:space="preserve">” </w:t>
      </w:r>
      <w:proofErr w:type="spellStart"/>
      <w:r>
        <w:t>databse</w:t>
      </w:r>
      <w:proofErr w:type="spellEnd"/>
      <w:r>
        <w:t xml:space="preserve"> for training and testing of the Neural Network model.</w:t>
      </w:r>
    </w:p>
    <w:p w14:paraId="559813ED" w14:textId="51C9017C" w:rsidR="002D5260" w:rsidRDefault="002D5260" w:rsidP="00E510D1">
      <w:r>
        <w:t>“</w:t>
      </w:r>
      <w:proofErr w:type="spellStart"/>
      <w:r>
        <w:t>write_colour</w:t>
      </w:r>
      <w:proofErr w:type="spellEnd"/>
      <w:r>
        <w:t>” function writes a new entry in the “</w:t>
      </w:r>
      <w:proofErr w:type="spellStart"/>
      <w:r>
        <w:t>colour_data</w:t>
      </w:r>
      <w:proofErr w:type="spellEnd"/>
      <w:r>
        <w:t>” database so that it can be used later to train and test the Neural Network model.</w:t>
      </w:r>
    </w:p>
    <w:p w14:paraId="274AD867" w14:textId="345B1D9D" w:rsidR="002D5260" w:rsidRDefault="002D5260" w:rsidP="00E510D1">
      <w:r>
        <w:t>“get</w:t>
      </w:r>
      <w:r w:rsidR="001F69D3">
        <w:t>-</w:t>
      </w:r>
      <w:r>
        <w:t xml:space="preserve">error” function fetches the error from the database </w:t>
      </w:r>
      <w:r w:rsidR="001F69D3">
        <w:t>that was used to construct the efficiency graph for the Neural Network model.</w:t>
      </w:r>
    </w:p>
    <w:p w14:paraId="23BE8336" w14:textId="086A1008" w:rsidR="001F69D3" w:rsidRPr="00E510D1" w:rsidRDefault="001F69D3" w:rsidP="001F69D3">
      <w:r>
        <w:t>“</w:t>
      </w:r>
      <w:proofErr w:type="spellStart"/>
      <w:r>
        <w:t>write_error</w:t>
      </w:r>
      <w:proofErr w:type="spellEnd"/>
      <w:r>
        <w:t>” function writes the error to the database after every epoch while training the Neural Network Model.</w:t>
      </w:r>
    </w:p>
    <w:p w14:paraId="79AF54D2" w14:textId="5295B5F0" w:rsidR="00EC7EB3" w:rsidRPr="00880DA8" w:rsidRDefault="001F69D3" w:rsidP="00880DA8">
      <w:pPr>
        <w:pStyle w:val="Heading1"/>
      </w:pPr>
      <w:r w:rsidRPr="00880DA8">
        <w:t>Image</w:t>
      </w:r>
      <w:r w:rsidR="00EC7EB3" w:rsidRPr="00880DA8">
        <w:t xml:space="preserve"> </w:t>
      </w:r>
      <w:r w:rsidRPr="00880DA8">
        <w:rPr>
          <w:rStyle w:val="Emphasis"/>
        </w:rPr>
        <w:t>Captur</w:t>
      </w:r>
      <w:r w:rsidR="00880DA8" w:rsidRPr="00880DA8">
        <w:rPr>
          <w:rStyle w:val="Emphasis"/>
        </w:rPr>
        <w:t>ing</w:t>
      </w:r>
      <w:r w:rsidR="00880DA8" w:rsidRPr="00880DA8">
        <w:rPr>
          <w:rStyle w:val="Emphasis"/>
          <w:iCs w:val="0"/>
          <w:color w:val="808080" w:themeColor="background1" w:themeShade="80"/>
        </w:rPr>
        <w:t xml:space="preserve"> </w:t>
      </w:r>
      <w:r w:rsidR="00880DA8" w:rsidRPr="00880DA8">
        <w:t xml:space="preserve">&amp; </w:t>
      </w:r>
      <w:proofErr w:type="spellStart"/>
      <w:r w:rsidR="00880DA8" w:rsidRPr="00880DA8">
        <w:t>Colour</w:t>
      </w:r>
      <w:proofErr w:type="spellEnd"/>
      <w:r w:rsidR="00880DA8" w:rsidRPr="00880DA8">
        <w:t xml:space="preserve"> </w:t>
      </w:r>
      <w:r w:rsidR="00880DA8" w:rsidRPr="00880DA8">
        <w:rPr>
          <w:rStyle w:val="Emphasis"/>
        </w:rPr>
        <w:t>Extraction</w:t>
      </w:r>
    </w:p>
    <w:p w14:paraId="277342D2" w14:textId="01CE0F2C" w:rsidR="00880DA8" w:rsidRDefault="00880DA8" w:rsidP="00880DA8">
      <w:r>
        <w:t>OpenCV library is used for this purpose. The method name “</w:t>
      </w:r>
      <w:proofErr w:type="spellStart"/>
      <w:r>
        <w:t>click_image</w:t>
      </w:r>
      <w:proofErr w:type="spellEnd"/>
      <w:r>
        <w:t>” is defined in the class “</w:t>
      </w:r>
      <w:proofErr w:type="spellStart"/>
      <w:r>
        <w:t>ImageCapture</w:t>
      </w:r>
      <w:proofErr w:type="spellEnd"/>
      <w:r>
        <w:t>” in the file named “Image_Capture.py”.</w:t>
      </w:r>
    </w:p>
    <w:p w14:paraId="5928C773" w14:textId="01D04A4B" w:rsidR="00880DA8" w:rsidRDefault="00880DA8" w:rsidP="00880DA8">
      <w:pPr>
        <w:rPr>
          <w:rStyle w:val="Strong"/>
        </w:rPr>
      </w:pPr>
      <w:r>
        <w:rPr>
          <w:rStyle w:val="Strong"/>
        </w:rPr>
        <w:t>The method includes following steps –&gt;</w:t>
      </w:r>
    </w:p>
    <w:p w14:paraId="50817F92" w14:textId="3AD4FE3F" w:rsidR="00880DA8" w:rsidRDefault="00880DA8" w:rsidP="00880DA8">
      <w:pPr>
        <w:pStyle w:val="ListParagraph"/>
        <w:numPr>
          <w:ilvl w:val="0"/>
          <w:numId w:val="17"/>
        </w:numPr>
      </w:pPr>
      <w:r>
        <w:t>Clicking of picture through webcam.</w:t>
      </w:r>
    </w:p>
    <w:p w14:paraId="182A93F3" w14:textId="6A4990A9" w:rsidR="005D4A47" w:rsidRDefault="005D4A47" w:rsidP="00880DA8">
      <w:pPr>
        <w:pStyle w:val="ListParagraph"/>
        <w:numPr>
          <w:ilvl w:val="0"/>
          <w:numId w:val="17"/>
        </w:numPr>
      </w:pPr>
      <w:r>
        <w:t>Crops down the image to a smaller size for easy processing.</w:t>
      </w:r>
    </w:p>
    <w:p w14:paraId="74F8C152" w14:textId="5282D705" w:rsidR="00880DA8" w:rsidRDefault="00880DA8" w:rsidP="00880DA8">
      <w:pPr>
        <w:pStyle w:val="ListParagraph"/>
        <w:numPr>
          <w:ilvl w:val="0"/>
          <w:numId w:val="17"/>
        </w:numPr>
      </w:pPr>
      <w:r>
        <w:t>Saving Image in “Images” folder with the name depending on date and time.</w:t>
      </w:r>
    </w:p>
    <w:p w14:paraId="007FCD89" w14:textId="36AD9A2E" w:rsidR="00880DA8" w:rsidRDefault="005D4A47" w:rsidP="00880DA8">
      <w:pPr>
        <w:pStyle w:val="ListParagraph"/>
        <w:numPr>
          <w:ilvl w:val="0"/>
          <w:numId w:val="17"/>
        </w:numPr>
      </w:pPr>
      <w:r>
        <w:t xml:space="preserve">Taking out the </w:t>
      </w:r>
      <w:proofErr w:type="spellStart"/>
      <w:r>
        <w:t>colour</w:t>
      </w:r>
      <w:proofErr w:type="spellEnd"/>
      <w:r>
        <w:t xml:space="preserve"> which has most occurred in the picture.</w:t>
      </w:r>
    </w:p>
    <w:p w14:paraId="3D009607" w14:textId="0CC34373" w:rsidR="005D4A47" w:rsidRPr="000040C5" w:rsidRDefault="005D4A47" w:rsidP="00880DA8">
      <w:pPr>
        <w:pStyle w:val="ListParagraph"/>
        <w:numPr>
          <w:ilvl w:val="0"/>
          <w:numId w:val="17"/>
        </w:numPr>
      </w:pPr>
      <w:r>
        <w:t xml:space="preserve">Returning the RGB </w:t>
      </w:r>
      <w:proofErr w:type="spellStart"/>
      <w:r>
        <w:t>colour</w:t>
      </w:r>
      <w:proofErr w:type="spellEnd"/>
      <w:r>
        <w:t xml:space="preserve"> code as a </w:t>
      </w:r>
      <w:proofErr w:type="spellStart"/>
      <w:r>
        <w:t>numpy</w:t>
      </w:r>
      <w:proofErr w:type="spellEnd"/>
      <w:r>
        <w:t xml:space="preserve"> array</w:t>
      </w:r>
    </w:p>
    <w:p w14:paraId="7FAE8914" w14:textId="6F7B4A59" w:rsidR="006F544B" w:rsidRDefault="00B44091" w:rsidP="00B44091">
      <w:pPr>
        <w:pStyle w:val="Heading1"/>
        <w:rPr>
          <w:rStyle w:val="Emphasis"/>
        </w:rPr>
      </w:pPr>
      <w:r>
        <w:lastRenderedPageBreak/>
        <w:t>About</w:t>
      </w:r>
      <w:r w:rsidR="00EC7EB3" w:rsidRPr="000040C5">
        <w:t xml:space="preserve"> </w:t>
      </w:r>
      <w:r>
        <w:rPr>
          <w:rStyle w:val="Emphasis"/>
        </w:rPr>
        <w:t>Hardware</w:t>
      </w:r>
    </w:p>
    <w:p w14:paraId="67E0293F" w14:textId="6C66C429" w:rsidR="00B44091" w:rsidRDefault="00B44091" w:rsidP="00B44091">
      <w:pPr>
        <w:pStyle w:val="ListBullet"/>
      </w:pPr>
      <w:r w:rsidRPr="009B2196">
        <w:rPr>
          <w:rStyle w:val="Emphasis"/>
        </w:rPr>
        <w:t>Software Used</w:t>
      </w:r>
      <w:r>
        <w:t xml:space="preserve"> – Arduino IDE.</w:t>
      </w:r>
    </w:p>
    <w:p w14:paraId="429E057B" w14:textId="23FAA0BA" w:rsidR="00B44091" w:rsidRDefault="00B44091" w:rsidP="00B44091">
      <w:pPr>
        <w:pStyle w:val="ListBullet"/>
      </w:pPr>
      <w:r w:rsidRPr="009B2196">
        <w:rPr>
          <w:rStyle w:val="Emphasis"/>
        </w:rPr>
        <w:t>Board</w:t>
      </w:r>
      <w:r>
        <w:t xml:space="preserve"> – </w:t>
      </w:r>
      <w:proofErr w:type="spellStart"/>
      <w:r>
        <w:t>Genuino</w:t>
      </w:r>
      <w:proofErr w:type="spellEnd"/>
      <w:r>
        <w:t>/Arduino Uno R3.</w:t>
      </w:r>
      <w:r w:rsidR="002418B5" w:rsidRPr="002418B5">
        <w:rPr>
          <w:noProof/>
        </w:rPr>
        <w:t xml:space="preserve"> </w:t>
      </w:r>
    </w:p>
    <w:p w14:paraId="355E6B96" w14:textId="3D8051E7" w:rsidR="00B44091" w:rsidRDefault="00B44091" w:rsidP="00B44091">
      <w:pPr>
        <w:pStyle w:val="ListBullet"/>
      </w:pPr>
      <w:r w:rsidRPr="009B2196">
        <w:rPr>
          <w:rStyle w:val="Emphasis"/>
        </w:rPr>
        <w:t>Programming Language</w:t>
      </w:r>
      <w:r>
        <w:t xml:space="preserve"> – C/C++.</w:t>
      </w:r>
    </w:p>
    <w:p w14:paraId="7ED2F23E" w14:textId="2598A3F5" w:rsidR="00B44091" w:rsidRDefault="002418B5" w:rsidP="00B44091">
      <w:pPr>
        <w:pStyle w:val="ListBullet"/>
      </w:pPr>
      <w:r w:rsidRPr="009B2196">
        <w:rPr>
          <w:rStyle w:val="Emphasis"/>
        </w:rPr>
        <w:drawing>
          <wp:anchor distT="0" distB="0" distL="114300" distR="114300" simplePos="0" relativeHeight="251662336" behindDoc="0" locked="0" layoutInCell="1" allowOverlap="1" wp14:anchorId="60C178E6" wp14:editId="36C0E3BD">
            <wp:simplePos x="0" y="0"/>
            <wp:positionH relativeFrom="margin">
              <wp:posOffset>1687195</wp:posOffset>
            </wp:positionH>
            <wp:positionV relativeFrom="paragraph">
              <wp:posOffset>528320</wp:posOffset>
            </wp:positionV>
            <wp:extent cx="5894070" cy="2352040"/>
            <wp:effectExtent l="132715" t="114935" r="144145" b="144145"/>
            <wp:wrapSquare wrapText="bothSides"/>
            <wp:docPr id="2" name="Picture 4">
              <a:extLst xmlns:a="http://schemas.openxmlformats.org/drawingml/2006/main">
                <a:ext uri="{FF2B5EF4-FFF2-40B4-BE49-F238E27FC236}">
                  <a16:creationId xmlns:a16="http://schemas.microsoft.com/office/drawing/2014/main" id="{47B4145C-6C3B-42ED-9171-80B2B63766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B4145C-6C3B-42ED-9171-80B2B6376623}"/>
                        </a:ext>
                      </a:extLst>
                    </pic:cNvPr>
                    <pic:cNvPicPr>
                      <a:picLocks noChangeAspect="1"/>
                    </pic:cNvPicPr>
                  </pic:nvPicPr>
                  <pic:blipFill rotWithShape="1">
                    <a:blip r:embed="rId15">
                      <a:extLst>
                        <a:ext uri="{28A0092B-C50C-407E-A947-70E740481C1C}">
                          <a14:useLocalDpi xmlns:a14="http://schemas.microsoft.com/office/drawing/2010/main" val="0"/>
                        </a:ext>
                      </a:extLst>
                    </a:blip>
                    <a:srcRect l="27551" t="34246" r="1557" b="22693"/>
                    <a:stretch/>
                  </pic:blipFill>
                  <pic:spPr>
                    <a:xfrm rot="5400000" flipV="1">
                      <a:off x="0" y="0"/>
                      <a:ext cx="5894070" cy="235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44091" w:rsidRPr="009B2196">
        <w:rPr>
          <w:rStyle w:val="Emphasis"/>
        </w:rPr>
        <w:t>Major parts</w:t>
      </w:r>
      <w:r w:rsidR="00B44091">
        <w:t xml:space="preserve"> – LCD Screen, I2C Interface Module, L293D Motor Driver, Motors, Servo, LED’s, Buzzer.</w:t>
      </w:r>
    </w:p>
    <w:p w14:paraId="06063D35" w14:textId="49F70C1D" w:rsidR="001F691E" w:rsidRDefault="001F691E" w:rsidP="001F691E">
      <w:pPr>
        <w:pStyle w:val="Heading2"/>
      </w:pPr>
      <w:r>
        <w:t>Working of Hardware</w:t>
      </w:r>
    </w:p>
    <w:p w14:paraId="3C22EDDC" w14:textId="57BFA12D" w:rsidR="001F691E" w:rsidRDefault="001F691E" w:rsidP="001F691E">
      <w:r>
        <w:t>Arduino board works</w:t>
      </w:r>
      <w:r w:rsidR="002418B5">
        <w:t xml:space="preserve"> in an infinite loop</w:t>
      </w:r>
      <w:r>
        <w:t xml:space="preserve"> in the following steps –&gt;</w:t>
      </w:r>
    </w:p>
    <w:p w14:paraId="3CB90758" w14:textId="0036255C" w:rsidR="001F691E" w:rsidRDefault="001F691E" w:rsidP="001F691E">
      <w:pPr>
        <w:pStyle w:val="ListParagraph"/>
        <w:numPr>
          <w:ilvl w:val="0"/>
          <w:numId w:val="19"/>
        </w:numPr>
      </w:pPr>
      <w:r>
        <w:t>Reading Input from serial port.</w:t>
      </w:r>
    </w:p>
    <w:p w14:paraId="3843F1CB" w14:textId="246B28E0" w:rsidR="001F691E" w:rsidRDefault="001F691E" w:rsidP="001F691E">
      <w:pPr>
        <w:pStyle w:val="ListParagraph"/>
        <w:numPr>
          <w:ilvl w:val="0"/>
          <w:numId w:val="19"/>
        </w:numPr>
      </w:pPr>
      <w:r>
        <w:t>Identifying the instructions to follow through switch case.</w:t>
      </w:r>
    </w:p>
    <w:p w14:paraId="3E0BDCBC" w14:textId="52AD873A" w:rsidR="001F691E" w:rsidRDefault="002418B5" w:rsidP="001F691E">
      <w:pPr>
        <w:pStyle w:val="ListParagraph"/>
        <w:numPr>
          <w:ilvl w:val="0"/>
          <w:numId w:val="19"/>
        </w:numPr>
      </w:pPr>
      <w:r>
        <w:t xml:space="preserve">Printing the </w:t>
      </w:r>
      <w:proofErr w:type="spellStart"/>
      <w:r>
        <w:t>colour</w:t>
      </w:r>
      <w:proofErr w:type="spellEnd"/>
      <w:r>
        <w:t xml:space="preserve"> on the LCD Screen.</w:t>
      </w:r>
    </w:p>
    <w:p w14:paraId="66298D4A" w14:textId="7F997820" w:rsidR="002418B5" w:rsidRDefault="002418B5" w:rsidP="001F691E">
      <w:pPr>
        <w:pStyle w:val="ListParagraph"/>
        <w:numPr>
          <w:ilvl w:val="0"/>
          <w:numId w:val="19"/>
        </w:numPr>
      </w:pPr>
      <w:r>
        <w:t xml:space="preserve">Lighting up the RGB LED to the correct </w:t>
      </w:r>
      <w:proofErr w:type="spellStart"/>
      <w:r>
        <w:t>colour</w:t>
      </w:r>
      <w:proofErr w:type="spellEnd"/>
      <w:r>
        <w:t>.</w:t>
      </w:r>
    </w:p>
    <w:p w14:paraId="3DA26F4B" w14:textId="3789422D" w:rsidR="002418B5" w:rsidRDefault="002418B5" w:rsidP="001F691E">
      <w:pPr>
        <w:pStyle w:val="ListParagraph"/>
        <w:numPr>
          <w:ilvl w:val="0"/>
          <w:numId w:val="19"/>
        </w:numPr>
      </w:pPr>
      <w:r>
        <w:t>Turning the dropper towards correct box.</w:t>
      </w:r>
    </w:p>
    <w:p w14:paraId="27BC92B7" w14:textId="5296DD29" w:rsidR="002418B5" w:rsidRDefault="002418B5" w:rsidP="001F691E">
      <w:pPr>
        <w:pStyle w:val="ListParagraph"/>
        <w:numPr>
          <w:ilvl w:val="0"/>
          <w:numId w:val="19"/>
        </w:numPr>
      </w:pPr>
      <w:r>
        <w:t>Turning motors on to drop the gem.</w:t>
      </w:r>
    </w:p>
    <w:p w14:paraId="00AF3F32" w14:textId="3B872005" w:rsidR="002418B5" w:rsidRDefault="002418B5" w:rsidP="001F691E">
      <w:pPr>
        <w:pStyle w:val="ListParagraph"/>
        <w:numPr>
          <w:ilvl w:val="0"/>
          <w:numId w:val="19"/>
        </w:numPr>
      </w:pPr>
      <w:r>
        <w:t>Pushing next gem in front of camera.</w:t>
      </w:r>
    </w:p>
    <w:p w14:paraId="49E42281" w14:textId="773DE4C4" w:rsidR="002418B5" w:rsidRPr="001F691E" w:rsidRDefault="002418B5" w:rsidP="001F691E">
      <w:pPr>
        <w:pStyle w:val="ListParagraph"/>
        <w:numPr>
          <w:ilvl w:val="0"/>
          <w:numId w:val="19"/>
        </w:numPr>
      </w:pPr>
      <w:r>
        <w:t>Go to step 1.</w:t>
      </w:r>
    </w:p>
    <w:p w14:paraId="2F0176B1" w14:textId="77777777" w:rsidR="002418B5" w:rsidRDefault="002418B5" w:rsidP="001F691E">
      <w:pPr>
        <w:pStyle w:val="Heading2"/>
      </w:pPr>
    </w:p>
    <w:p w14:paraId="57EE576D" w14:textId="3E787A88" w:rsidR="001F691E" w:rsidRDefault="001F691E" w:rsidP="001F691E">
      <w:pPr>
        <w:pStyle w:val="Heading2"/>
      </w:pPr>
      <w:r>
        <w:t>Connection with Python Application</w:t>
      </w:r>
    </w:p>
    <w:p w14:paraId="5A7DF1C4" w14:textId="12F2F335" w:rsidR="001F691E" w:rsidRDefault="001F691E" w:rsidP="001F691E">
      <w:r>
        <w:t>The hardware and the Python Application through “</w:t>
      </w:r>
      <w:proofErr w:type="spellStart"/>
      <w:r>
        <w:t>SerialCommunication</w:t>
      </w:r>
      <w:proofErr w:type="spellEnd"/>
      <w:r>
        <w:t>” class defined in “Serial_Communication.py”. The python library used for this is “</w:t>
      </w:r>
      <w:proofErr w:type="spellStart"/>
      <w:r>
        <w:t>serialcommunication</w:t>
      </w:r>
      <w:proofErr w:type="spellEnd"/>
      <w:r>
        <w:t>”.</w:t>
      </w:r>
    </w:p>
    <w:p w14:paraId="0D68E73D" w14:textId="071AA3C5" w:rsidR="001F691E" w:rsidRDefault="001F691E" w:rsidP="001F691E">
      <w:r>
        <w:t>“__</w:t>
      </w:r>
      <w:proofErr w:type="spellStart"/>
      <w:r>
        <w:t>init</w:t>
      </w:r>
      <w:proofErr w:type="spellEnd"/>
      <w:r>
        <w:t>__” function establishes the connection with the Arduino board.</w:t>
      </w:r>
    </w:p>
    <w:p w14:paraId="6CCD9707" w14:textId="2627DBE9" w:rsidR="002418B5" w:rsidRPr="001F691E" w:rsidRDefault="001F691E" w:rsidP="001F691E">
      <w:r>
        <w:t>“</w:t>
      </w:r>
      <w:proofErr w:type="spellStart"/>
      <w:r>
        <w:t>print_colour</w:t>
      </w:r>
      <w:proofErr w:type="spellEnd"/>
      <w:r>
        <w:t xml:space="preserve">” function provides the </w:t>
      </w:r>
      <w:proofErr w:type="spellStart"/>
      <w:r>
        <w:t>colour</w:t>
      </w:r>
      <w:proofErr w:type="spellEnd"/>
      <w:r>
        <w:t xml:space="preserve"> to the Arduino board so that the hardware drops the gem in the specified box.</w:t>
      </w:r>
    </w:p>
    <w:p w14:paraId="7A3A17E2" w14:textId="25F98B55" w:rsidR="00176D6A" w:rsidRDefault="00176D6A" w:rsidP="00176D6A">
      <w:pPr>
        <w:pStyle w:val="Heading1"/>
        <w:rPr>
          <w:rStyle w:val="Emphasis"/>
        </w:rPr>
      </w:pPr>
      <w:r>
        <w:lastRenderedPageBreak/>
        <w:t xml:space="preserve">Datasets </w:t>
      </w:r>
      <w:r w:rsidRPr="00176D6A">
        <w:rPr>
          <w:rStyle w:val="Emphasis"/>
        </w:rPr>
        <w:t>used</w:t>
      </w:r>
    </w:p>
    <w:p w14:paraId="7162F233" w14:textId="6C3B7DE3" w:rsidR="00176D6A" w:rsidRDefault="00176D6A" w:rsidP="00176D6A">
      <w:r>
        <w:t xml:space="preserve">Datasets used for training the Neural Network model are generated through this application by clicking pictures of the gems and extracting </w:t>
      </w:r>
      <w:proofErr w:type="spellStart"/>
      <w:r>
        <w:t>colours</w:t>
      </w:r>
      <w:proofErr w:type="spellEnd"/>
      <w:r w:rsidR="009B2196">
        <w:t xml:space="preserve">. The data is stored in MySQL database first and then exported to JSON files later. The JSON files are stored in Folder “Datasets”. The folder contains six JSON files. Each file has 100+ rows of data for each </w:t>
      </w:r>
      <w:proofErr w:type="spellStart"/>
      <w:r w:rsidR="009B2196">
        <w:t>colour</w:t>
      </w:r>
      <w:proofErr w:type="spellEnd"/>
      <w:r w:rsidR="009B2196">
        <w:t xml:space="preserve"> that were used for training and testing of the Neural Network model.</w:t>
      </w:r>
    </w:p>
    <w:p w14:paraId="41595E28" w14:textId="5226E16B" w:rsidR="009B2196" w:rsidRPr="00176D6A" w:rsidRDefault="009B2196" w:rsidP="00176D6A">
      <w:r>
        <w:t xml:space="preserve">The actual images from which the </w:t>
      </w:r>
      <w:proofErr w:type="spellStart"/>
      <w:r>
        <w:t>colours</w:t>
      </w:r>
      <w:proofErr w:type="spellEnd"/>
      <w:r>
        <w:t xml:space="preserve"> are extracted are also saved in the folder named “Images”.</w:t>
      </w:r>
    </w:p>
    <w:p w14:paraId="65CDBDF2" w14:textId="72387053" w:rsidR="00EC7EB3" w:rsidRPr="000040C5" w:rsidRDefault="002418B5" w:rsidP="00EC7EB3">
      <w:pPr>
        <w:pStyle w:val="Heading1"/>
      </w:pPr>
      <w:r>
        <w:t>User</w:t>
      </w:r>
      <w:r w:rsidR="00EC7EB3" w:rsidRPr="000040C5">
        <w:t xml:space="preserve"> </w:t>
      </w:r>
      <w:r>
        <w:rPr>
          <w:rStyle w:val="Emphasis"/>
        </w:rPr>
        <w:t>Interface</w:t>
      </w:r>
    </w:p>
    <w:p w14:paraId="205E7B7C" w14:textId="7D6F82F6" w:rsidR="007D5A3F" w:rsidRDefault="002418B5" w:rsidP="002418B5">
      <w:pPr>
        <w:pStyle w:val="ListParagraph"/>
        <w:numPr>
          <w:ilvl w:val="0"/>
          <w:numId w:val="20"/>
        </w:numPr>
        <w:rPr>
          <w:noProof/>
        </w:rPr>
      </w:pPr>
      <w:r>
        <w:rPr>
          <w:noProof/>
        </w:rPr>
        <w:t>Software used – PAGE.</w:t>
      </w:r>
    </w:p>
    <w:p w14:paraId="7A8AB4B2" w14:textId="3A000A75" w:rsidR="002418B5" w:rsidRDefault="002418B5" w:rsidP="002418B5">
      <w:pPr>
        <w:pStyle w:val="ListParagraph"/>
        <w:numPr>
          <w:ilvl w:val="0"/>
          <w:numId w:val="20"/>
        </w:numPr>
        <w:rPr>
          <w:noProof/>
        </w:rPr>
      </w:pPr>
      <w:r>
        <w:rPr>
          <w:noProof/>
        </w:rPr>
        <w:t>Framework used – Tkinter.</w:t>
      </w:r>
    </w:p>
    <w:p w14:paraId="2E9E0458" w14:textId="596B13D5" w:rsidR="002418B5" w:rsidRDefault="002418B5" w:rsidP="002418B5">
      <w:pPr>
        <w:pStyle w:val="ListParagraph"/>
        <w:numPr>
          <w:ilvl w:val="0"/>
          <w:numId w:val="20"/>
        </w:numPr>
        <w:rPr>
          <w:noProof/>
        </w:rPr>
      </w:pPr>
      <w:r>
        <w:rPr>
          <w:noProof/>
        </w:rPr>
        <w:t>No. of GUI files – Three (Main Page, Login Page, Data Collection Page).</w:t>
      </w:r>
    </w:p>
    <w:p w14:paraId="7BE4B5CE" w14:textId="27F4A238" w:rsidR="002418B5" w:rsidRDefault="002418B5" w:rsidP="002418B5">
      <w:pPr>
        <w:rPr>
          <w:noProof/>
        </w:rPr>
      </w:pPr>
      <w:r>
        <w:rPr>
          <w:noProof/>
        </w:rPr>
        <w:t>All the objects</w:t>
      </w:r>
      <w:r w:rsidR="00176D6A">
        <w:rPr>
          <w:noProof/>
        </w:rPr>
        <w:t xml:space="preserve"> and the functioning of every button is defined in</w:t>
      </w:r>
      <w:r>
        <w:rPr>
          <w:noProof/>
        </w:rPr>
        <w:t xml:space="preserve"> of the GUI are defined in the respective classes of their respective files.</w:t>
      </w:r>
    </w:p>
    <w:p w14:paraId="6F000FC0" w14:textId="2C5AF01A" w:rsidR="00176D6A" w:rsidRDefault="00176D6A" w:rsidP="002418B5">
      <w:pPr>
        <w:rPr>
          <w:noProof/>
        </w:rPr>
      </w:pPr>
      <w:r>
        <w:rPr>
          <w:rFonts w:cs="Aharoni"/>
          <w:b/>
          <w:noProof/>
          <w:color w:val="C45911" w:themeColor="accent2" w:themeShade="BF"/>
          <w:sz w:val="36"/>
          <w:szCs w:val="36"/>
          <w:u w:val="single"/>
          <w:lang w:eastAsia="en-IN"/>
        </w:rPr>
        <w:drawing>
          <wp:inline distT="0" distB="0" distL="0" distR="0" wp14:anchorId="53CD69FB" wp14:editId="48F3B5B9">
            <wp:extent cx="2509520" cy="1324824"/>
            <wp:effectExtent l="152400" t="152400" r="367030" b="370840"/>
            <wp:docPr id="5" name="Picture 2" descr="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rotWithShape="1">
                    <a:blip r:embed="rId16"/>
                    <a:srcRect t="6146"/>
                    <a:stretch/>
                  </pic:blipFill>
                  <pic:spPr bwMode="auto">
                    <a:xfrm>
                      <a:off x="0" y="0"/>
                      <a:ext cx="2554786" cy="13487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cs="Aharoni"/>
          <w:b/>
          <w:noProof/>
          <w:color w:val="C45911" w:themeColor="accent2" w:themeShade="BF"/>
          <w:sz w:val="36"/>
          <w:szCs w:val="36"/>
          <w:u w:val="single"/>
          <w:lang w:eastAsia="en-IN"/>
        </w:rPr>
        <w:drawing>
          <wp:inline distT="0" distB="0" distL="0" distR="0" wp14:anchorId="650CB03B" wp14:editId="7D1DC1AF">
            <wp:extent cx="2425677" cy="1336611"/>
            <wp:effectExtent l="152400" t="152400" r="356235" b="359410"/>
            <wp:docPr id="1" name="Picture 0"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rotWithShape="1">
                    <a:blip r:embed="rId17"/>
                    <a:srcRect t="5808"/>
                    <a:stretch/>
                  </pic:blipFill>
                  <pic:spPr bwMode="auto">
                    <a:xfrm>
                      <a:off x="0" y="0"/>
                      <a:ext cx="2542849" cy="14011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B9DC67" w14:textId="4BD62AE5" w:rsidR="00176D6A" w:rsidRPr="000040C5" w:rsidRDefault="00176D6A" w:rsidP="002418B5">
      <w:pPr>
        <w:rPr>
          <w:noProof/>
        </w:rPr>
      </w:pPr>
      <w:r>
        <w:rPr>
          <w:noProof/>
        </w:rPr>
        <w:t>The support files provides the necessare objects and functions that required to run these GUIs.</w:t>
      </w:r>
    </w:p>
    <w:sectPr w:rsidR="00176D6A" w:rsidRPr="000040C5" w:rsidSect="00A06E32">
      <w:headerReference w:type="default" r:id="rId18"/>
      <w:footerReference w:type="default" r:id="rId19"/>
      <w:headerReference w:type="first" r:id="rId20"/>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D9B91" w14:textId="77777777" w:rsidR="00B26AF1" w:rsidRDefault="00B26AF1" w:rsidP="008606AB">
      <w:r>
        <w:separator/>
      </w:r>
    </w:p>
  </w:endnote>
  <w:endnote w:type="continuationSeparator" w:id="0">
    <w:p w14:paraId="19E414B6" w14:textId="77777777" w:rsidR="00B26AF1" w:rsidRDefault="00B26AF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FF9C1" w14:textId="08B59BF9" w:rsidR="008D187A" w:rsidRPr="00E81B4B" w:rsidRDefault="00B26AF1" w:rsidP="00E81B4B">
    <w:pPr>
      <w:pStyle w:val="Footer"/>
    </w:pPr>
    <w:sdt>
      <w:sdtPr>
        <w:alias w:val="Title"/>
        <w:tag w:val=""/>
        <w:id w:val="-1461030722"/>
        <w:placeholder>
          <w:docPart w:val="4E9835333BE04A78A4DB5B17327DE64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577B76">
          <w:t>Project Architecture</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9264" behindDoc="1" locked="0" layoutInCell="1" allowOverlap="1" wp14:anchorId="50E7941B" wp14:editId="5F29A813">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20ADF3C9"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A67A6" w14:textId="77777777" w:rsidR="00B26AF1" w:rsidRDefault="00B26AF1" w:rsidP="008606AB">
      <w:r>
        <w:separator/>
      </w:r>
    </w:p>
  </w:footnote>
  <w:footnote w:type="continuationSeparator" w:id="0">
    <w:p w14:paraId="18849864" w14:textId="77777777" w:rsidR="00B26AF1" w:rsidRDefault="00B26AF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19E78"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7098E9D7" wp14:editId="354FC93A">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FF7D257"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5B8E6"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5C21B9B1" wp14:editId="14DD9E82">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1817BF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690E9EF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C710B6B"/>
    <w:multiLevelType w:val="hybridMultilevel"/>
    <w:tmpl w:val="4CD02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B06E47"/>
    <w:multiLevelType w:val="hybridMultilevel"/>
    <w:tmpl w:val="EC4498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0A6F14"/>
    <w:multiLevelType w:val="hybridMultilevel"/>
    <w:tmpl w:val="500A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B5137"/>
    <w:multiLevelType w:val="hybridMultilevel"/>
    <w:tmpl w:val="C4B857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412C7"/>
    <w:multiLevelType w:val="hybridMultilevel"/>
    <w:tmpl w:val="3B3E3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4566A7"/>
    <w:multiLevelType w:val="hybridMultilevel"/>
    <w:tmpl w:val="AA949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6A705B"/>
    <w:multiLevelType w:val="hybridMultilevel"/>
    <w:tmpl w:val="623A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7" w15:restartNumberingAfterBreak="0">
    <w:nsid w:val="6AAC142E"/>
    <w:multiLevelType w:val="hybridMultilevel"/>
    <w:tmpl w:val="B826FF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557938"/>
    <w:multiLevelType w:val="hybridMultilevel"/>
    <w:tmpl w:val="45E24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11"/>
  </w:num>
  <w:num w:numId="4">
    <w:abstractNumId w:val="14"/>
  </w:num>
  <w:num w:numId="5">
    <w:abstractNumId w:val="8"/>
  </w:num>
  <w:num w:numId="6">
    <w:abstractNumId w:val="9"/>
  </w:num>
  <w:num w:numId="7">
    <w:abstractNumId w:val="7"/>
  </w:num>
  <w:num w:numId="8">
    <w:abstractNumId w:val="12"/>
  </w:num>
  <w:num w:numId="9">
    <w:abstractNumId w:val="1"/>
  </w:num>
  <w:num w:numId="10">
    <w:abstractNumId w:val="16"/>
  </w:num>
  <w:num w:numId="11">
    <w:abstractNumId w:val="0"/>
  </w:num>
  <w:num w:numId="12">
    <w:abstractNumId w:val="15"/>
  </w:num>
  <w:num w:numId="13">
    <w:abstractNumId w:val="13"/>
  </w:num>
  <w:num w:numId="14">
    <w:abstractNumId w:val="18"/>
  </w:num>
  <w:num w:numId="15">
    <w:abstractNumId w:val="4"/>
  </w:num>
  <w:num w:numId="16">
    <w:abstractNumId w:val="3"/>
  </w:num>
  <w:num w:numId="17">
    <w:abstractNumId w:val="17"/>
  </w:num>
  <w:num w:numId="18">
    <w:abstractNumId w:val="2"/>
  </w:num>
  <w:num w:numId="19">
    <w:abstractNumId w:val="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46"/>
    <w:rsid w:val="000040C5"/>
    <w:rsid w:val="000213DA"/>
    <w:rsid w:val="0002791A"/>
    <w:rsid w:val="0003687F"/>
    <w:rsid w:val="000630AD"/>
    <w:rsid w:val="0009280B"/>
    <w:rsid w:val="001307F2"/>
    <w:rsid w:val="00157987"/>
    <w:rsid w:val="00176D6A"/>
    <w:rsid w:val="001F691E"/>
    <w:rsid w:val="001F69D3"/>
    <w:rsid w:val="00224640"/>
    <w:rsid w:val="00233809"/>
    <w:rsid w:val="00240FC4"/>
    <w:rsid w:val="002418B5"/>
    <w:rsid w:val="002521CA"/>
    <w:rsid w:val="002532F8"/>
    <w:rsid w:val="002868AC"/>
    <w:rsid w:val="002D5260"/>
    <w:rsid w:val="002E626B"/>
    <w:rsid w:val="003022AB"/>
    <w:rsid w:val="0030312F"/>
    <w:rsid w:val="00340AAB"/>
    <w:rsid w:val="003515DC"/>
    <w:rsid w:val="003D656E"/>
    <w:rsid w:val="0046798E"/>
    <w:rsid w:val="004A20D6"/>
    <w:rsid w:val="004A38EC"/>
    <w:rsid w:val="004D14EE"/>
    <w:rsid w:val="004D6E68"/>
    <w:rsid w:val="004E39FD"/>
    <w:rsid w:val="004F260A"/>
    <w:rsid w:val="0052261B"/>
    <w:rsid w:val="00524BAE"/>
    <w:rsid w:val="00563311"/>
    <w:rsid w:val="00577B76"/>
    <w:rsid w:val="0058022C"/>
    <w:rsid w:val="005979D4"/>
    <w:rsid w:val="005B2E47"/>
    <w:rsid w:val="005B34DF"/>
    <w:rsid w:val="005D4A47"/>
    <w:rsid w:val="005D7EFC"/>
    <w:rsid w:val="00615616"/>
    <w:rsid w:val="00654740"/>
    <w:rsid w:val="00671403"/>
    <w:rsid w:val="00692F0D"/>
    <w:rsid w:val="006C08BD"/>
    <w:rsid w:val="006C67DE"/>
    <w:rsid w:val="006E1E2D"/>
    <w:rsid w:val="006F544B"/>
    <w:rsid w:val="00720DC0"/>
    <w:rsid w:val="00737278"/>
    <w:rsid w:val="00745FF8"/>
    <w:rsid w:val="0074607A"/>
    <w:rsid w:val="007B04B0"/>
    <w:rsid w:val="007D5A3F"/>
    <w:rsid w:val="007E56AF"/>
    <w:rsid w:val="0080749A"/>
    <w:rsid w:val="008175C2"/>
    <w:rsid w:val="00820F42"/>
    <w:rsid w:val="008606AB"/>
    <w:rsid w:val="00880DA8"/>
    <w:rsid w:val="008868EA"/>
    <w:rsid w:val="008A0D41"/>
    <w:rsid w:val="008D187A"/>
    <w:rsid w:val="008D25F7"/>
    <w:rsid w:val="008F1B7F"/>
    <w:rsid w:val="008F4289"/>
    <w:rsid w:val="00943598"/>
    <w:rsid w:val="00950B0F"/>
    <w:rsid w:val="0098733A"/>
    <w:rsid w:val="009A5E7C"/>
    <w:rsid w:val="009B2196"/>
    <w:rsid w:val="009C3945"/>
    <w:rsid w:val="009E06F7"/>
    <w:rsid w:val="009F6597"/>
    <w:rsid w:val="00A0684D"/>
    <w:rsid w:val="00A06E32"/>
    <w:rsid w:val="00A32524"/>
    <w:rsid w:val="00A528C5"/>
    <w:rsid w:val="00A777EF"/>
    <w:rsid w:val="00A91398"/>
    <w:rsid w:val="00AB45CE"/>
    <w:rsid w:val="00AB60FA"/>
    <w:rsid w:val="00AD010B"/>
    <w:rsid w:val="00B26AF1"/>
    <w:rsid w:val="00B26DBD"/>
    <w:rsid w:val="00B30030"/>
    <w:rsid w:val="00B4286F"/>
    <w:rsid w:val="00B44091"/>
    <w:rsid w:val="00B5279B"/>
    <w:rsid w:val="00B71E3C"/>
    <w:rsid w:val="00B726D8"/>
    <w:rsid w:val="00B81AAE"/>
    <w:rsid w:val="00B9660E"/>
    <w:rsid w:val="00BA15AE"/>
    <w:rsid w:val="00BB76A1"/>
    <w:rsid w:val="00C13772"/>
    <w:rsid w:val="00C16233"/>
    <w:rsid w:val="00C31B26"/>
    <w:rsid w:val="00C5543E"/>
    <w:rsid w:val="00C6208F"/>
    <w:rsid w:val="00C96E5D"/>
    <w:rsid w:val="00CC0EDB"/>
    <w:rsid w:val="00CD01D6"/>
    <w:rsid w:val="00D05B00"/>
    <w:rsid w:val="00D27F37"/>
    <w:rsid w:val="00D359E1"/>
    <w:rsid w:val="00D54778"/>
    <w:rsid w:val="00D6410D"/>
    <w:rsid w:val="00D8227D"/>
    <w:rsid w:val="00D96F46"/>
    <w:rsid w:val="00DA7F31"/>
    <w:rsid w:val="00DB2C6B"/>
    <w:rsid w:val="00DE2209"/>
    <w:rsid w:val="00DF799F"/>
    <w:rsid w:val="00E20E57"/>
    <w:rsid w:val="00E25ADD"/>
    <w:rsid w:val="00E510D1"/>
    <w:rsid w:val="00E81B4B"/>
    <w:rsid w:val="00E861B0"/>
    <w:rsid w:val="00EB6826"/>
    <w:rsid w:val="00EC7EB3"/>
    <w:rsid w:val="00ED1240"/>
    <w:rsid w:val="00ED7F81"/>
    <w:rsid w:val="00F005BB"/>
    <w:rsid w:val="00F026F3"/>
    <w:rsid w:val="00F03E09"/>
    <w:rsid w:val="00F04116"/>
    <w:rsid w:val="00F04CC8"/>
    <w:rsid w:val="00F45333"/>
    <w:rsid w:val="00FA2A95"/>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7EE7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D96F46"/>
    <w:rPr>
      <w:color w:val="0000FF"/>
      <w:u w:val="single"/>
    </w:rPr>
  </w:style>
  <w:style w:type="character" w:styleId="Strong">
    <w:name w:val="Strong"/>
    <w:basedOn w:val="DefaultParagraphFont"/>
    <w:uiPriority w:val="22"/>
    <w:qFormat/>
    <w:rsid w:val="00D96F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avgeekgupta.github.io/Gems-Seperator/" TargetMode="Externa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s://github.com/AvGeekGupta/Gems-Seperator.git" TargetMode="External"/><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E9835333BE04A78A4DB5B17327DE645"/>
        <w:category>
          <w:name w:val="General"/>
          <w:gallery w:val="placeholder"/>
        </w:category>
        <w:types>
          <w:type w:val="bbPlcHdr"/>
        </w:types>
        <w:behaviors>
          <w:behavior w:val="content"/>
        </w:behaviors>
        <w:guid w:val="{4DB5EAB1-49E7-419B-B9F5-E49EBBC49412}"/>
      </w:docPartPr>
      <w:docPartBody>
        <w:p w:rsidR="00000000" w:rsidRDefault="00FA0A3D">
          <w:pPr>
            <w:pStyle w:val="4E9835333BE04A78A4DB5B17327DE645"/>
          </w:pPr>
          <w:r w:rsidRPr="000040C5">
            <w:t xml:space="preserve">Neque porro quisquam est, qui dolorem ipsum quia dolor sit amet, consectetur, adipisci </w:t>
          </w:r>
          <w:r w:rsidRPr="000040C5">
            <w:t>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C7"/>
    <w:rsid w:val="001B5AC7"/>
    <w:rsid w:val="00FA0A3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AE35B837A55D43E6A87924CB45A5C706">
    <w:name w:val="AE35B837A55D43E6A87924CB45A5C706"/>
  </w:style>
  <w:style w:type="paragraph" w:customStyle="1" w:styleId="38BA3BFE04BB4F9D8CAEF99760732535">
    <w:name w:val="38BA3BFE04BB4F9D8CAEF99760732535"/>
  </w:style>
  <w:style w:type="paragraph" w:customStyle="1" w:styleId="FBB91EFE4D5148BEB1914A4AA4FD2CA9">
    <w:name w:val="FBB91EFE4D5148BEB1914A4AA4FD2CA9"/>
  </w:style>
  <w:style w:type="paragraph" w:customStyle="1" w:styleId="544A33E8EFF345909AFE2FD91E2C948B">
    <w:name w:val="544A33E8EFF345909AFE2FD91E2C948B"/>
  </w:style>
  <w:style w:type="paragraph" w:customStyle="1" w:styleId="5BBAC00C6D3D4709941F46E1E9EE365B">
    <w:name w:val="5BBAC00C6D3D4709941F46E1E9EE365B"/>
  </w:style>
  <w:style w:type="paragraph" w:customStyle="1" w:styleId="2E64A78758DF464899F69D340CA258B1">
    <w:name w:val="2E64A78758DF464899F69D340CA258B1"/>
  </w:style>
  <w:style w:type="paragraph" w:customStyle="1" w:styleId="A11B766145D64868AE306162434CB687">
    <w:name w:val="A11B766145D64868AE306162434CB687"/>
  </w:style>
  <w:style w:type="paragraph" w:customStyle="1" w:styleId="FAA17F609EF94E4D9A4BF031AA3655BF">
    <w:name w:val="FAA17F609EF94E4D9A4BF031AA3655BF"/>
  </w:style>
  <w:style w:type="paragraph" w:customStyle="1" w:styleId="5206952AC0544852A2219D54F8869A88">
    <w:name w:val="5206952AC0544852A2219D54F8869A88"/>
  </w:style>
  <w:style w:type="paragraph" w:customStyle="1" w:styleId="067F18C362D549F884479255AE872DC7">
    <w:name w:val="067F18C362D549F884479255AE872DC7"/>
  </w:style>
  <w:style w:type="paragraph" w:customStyle="1" w:styleId="E220955877B442D78AADB1666D915FDB">
    <w:name w:val="E220955877B442D78AADB1666D915FDB"/>
  </w:style>
  <w:style w:type="paragraph" w:customStyle="1" w:styleId="D4AF1C028C184D60AAA2736E6329B678">
    <w:name w:val="D4AF1C028C184D60AAA2736E6329B678"/>
  </w:style>
  <w:style w:type="paragraph" w:customStyle="1" w:styleId="535A0B3399104AFA86E9E9810A7C6044">
    <w:name w:val="535A0B3399104AFA86E9E9810A7C6044"/>
  </w:style>
  <w:style w:type="paragraph" w:customStyle="1" w:styleId="009F7D0507BA4D9EB904D5772CD6B72F">
    <w:name w:val="009F7D0507BA4D9EB904D5772CD6B72F"/>
  </w:style>
  <w:style w:type="paragraph" w:customStyle="1" w:styleId="DEE2931941C84098B03B64FF4026AA7B">
    <w:name w:val="DEE2931941C84098B03B64FF4026AA7B"/>
  </w:style>
  <w:style w:type="paragraph" w:customStyle="1" w:styleId="FDE6608126584D12B604B928AC5DA6F6">
    <w:name w:val="FDE6608126584D12B604B928AC5DA6F6"/>
  </w:style>
  <w:style w:type="paragraph" w:customStyle="1" w:styleId="94E60BDAEB494B95AAAD24CC2F1E1C55">
    <w:name w:val="94E60BDAEB494B95AAAD24CC2F1E1C55"/>
  </w:style>
  <w:style w:type="paragraph" w:customStyle="1" w:styleId="EAF41ECFD4344641A64A24527B195E6B">
    <w:name w:val="EAF41ECFD4344641A64A24527B195E6B"/>
  </w:style>
  <w:style w:type="paragraph" w:customStyle="1" w:styleId="023A7B1E604F42EF9B634F53F51A016A">
    <w:name w:val="023A7B1E604F42EF9B634F53F51A016A"/>
  </w:style>
  <w:style w:type="paragraph" w:customStyle="1" w:styleId="413D98B7EF954FB2A68ADD1CA61239FF">
    <w:name w:val="413D98B7EF954FB2A68ADD1CA61239FF"/>
  </w:style>
  <w:style w:type="paragraph" w:customStyle="1" w:styleId="A6F5A0F03D1F4E729A452C796D886DA1">
    <w:name w:val="A6F5A0F03D1F4E729A452C796D886DA1"/>
  </w:style>
  <w:style w:type="paragraph" w:customStyle="1" w:styleId="E60364FA11354FC2B2BF1398861698EE">
    <w:name w:val="E60364FA11354FC2B2BF1398861698EE"/>
  </w:style>
  <w:style w:type="paragraph" w:customStyle="1" w:styleId="FEF9D3C273A14E2FBBF68B828255FAE1">
    <w:name w:val="FEF9D3C273A14E2FBBF68B828255FAE1"/>
  </w:style>
  <w:style w:type="paragraph" w:customStyle="1" w:styleId="DCECAE730F9B482298FEE085647B2D06">
    <w:name w:val="DCECAE730F9B482298FEE085647B2D06"/>
  </w:style>
  <w:style w:type="paragraph" w:customStyle="1" w:styleId="ABBF1ACF28B9468EBF1C7785608C3FF8">
    <w:name w:val="ABBF1ACF28B9468EBF1C7785608C3FF8"/>
  </w:style>
  <w:style w:type="paragraph" w:customStyle="1" w:styleId="22D55F4F911C4A2E8138B91FEDA86CAE">
    <w:name w:val="22D55F4F911C4A2E8138B91FEDA86CAE"/>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bidi="ar-SA"/>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bidi="ar-SA"/>
    </w:rPr>
  </w:style>
  <w:style w:type="paragraph" w:customStyle="1" w:styleId="A708A42113A74E2FB00724B61CA64DFA">
    <w:name w:val="A708A42113A74E2FB00724B61CA64DFA"/>
  </w:style>
  <w:style w:type="paragraph" w:customStyle="1" w:styleId="F93C301C74CD498E943952457306C9FE">
    <w:name w:val="F93C301C74CD498E943952457306C9FE"/>
  </w:style>
  <w:style w:type="paragraph" w:customStyle="1" w:styleId="30CD2CA83835495CB86D0024CC7D2909">
    <w:name w:val="30CD2CA83835495CB86D0024CC7D2909"/>
  </w:style>
  <w:style w:type="paragraph" w:customStyle="1" w:styleId="6483032CEFFB409EBC3846C8341ADEDD">
    <w:name w:val="6483032CEFFB409EBC3846C8341ADEDD"/>
  </w:style>
  <w:style w:type="paragraph" w:customStyle="1" w:styleId="109AB529DD6F4FEB861B5A9259359617">
    <w:name w:val="109AB529DD6F4FEB861B5A9259359617"/>
  </w:style>
  <w:style w:type="paragraph" w:customStyle="1" w:styleId="A67BD07B0F394DD9ACB3DF9F0A433B9E">
    <w:name w:val="A67BD07B0F394DD9ACB3DF9F0A433B9E"/>
  </w:style>
  <w:style w:type="paragraph" w:customStyle="1" w:styleId="8F8DC661ED884968B581F5E1D543748D">
    <w:name w:val="8F8DC661ED884968B581F5E1D543748D"/>
  </w:style>
  <w:style w:type="paragraph" w:customStyle="1" w:styleId="8C62AD26D8D74489A8B2C1E30A85AE9F">
    <w:name w:val="8C62AD26D8D74489A8B2C1E30A85AE9F"/>
  </w:style>
  <w:style w:type="paragraph" w:customStyle="1" w:styleId="4E9835333BE04A78A4DB5B17327DE645">
    <w:name w:val="4E9835333BE04A78A4DB5B17327DE645"/>
  </w:style>
  <w:style w:type="paragraph" w:customStyle="1" w:styleId="EE36260DBF854FED8CD4594767581C34">
    <w:name w:val="EE36260DBF854FED8CD4594767581C34"/>
  </w:style>
  <w:style w:type="paragraph" w:customStyle="1" w:styleId="1098D1E054024D7F881CAEBCE22C1A6B">
    <w:name w:val="1098D1E054024D7F881CAEBCE22C1A6B"/>
  </w:style>
  <w:style w:type="paragraph" w:customStyle="1" w:styleId="12547169757E4743A5BAF1AB1BBDF2EF">
    <w:name w:val="12547169757E4743A5BAF1AB1BBDF2EF"/>
  </w:style>
  <w:style w:type="paragraph" w:customStyle="1" w:styleId="FA1AD7917065433292E97C2ADE13BD20">
    <w:name w:val="FA1AD7917065433292E97C2ADE13BD20"/>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bidi="ar-SA"/>
    </w:rPr>
  </w:style>
  <w:style w:type="paragraph" w:customStyle="1" w:styleId="3AF222465C1C4C429FCBF95F4C313619">
    <w:name w:val="3AF222465C1C4C429FCBF95F4C313619"/>
  </w:style>
  <w:style w:type="paragraph" w:customStyle="1" w:styleId="6DB803A485CF49EDB40C1197031E3CBB">
    <w:name w:val="6DB803A485CF49EDB40C1197031E3CBB"/>
  </w:style>
  <w:style w:type="paragraph" w:customStyle="1" w:styleId="250DD6AEE0854F89BA9204C94702DC9A">
    <w:name w:val="250DD6AEE0854F89BA9204C94702DC9A"/>
  </w:style>
  <w:style w:type="paragraph" w:customStyle="1" w:styleId="C34E010DA838426B86806CF427FE5B5C">
    <w:name w:val="C34E010DA838426B86806CF427FE5B5C"/>
  </w:style>
  <w:style w:type="paragraph" w:customStyle="1" w:styleId="991DBB22CE3E4229AC1CD5DD99BAF399">
    <w:name w:val="991DBB22CE3E4229AC1CD5DD99BAF399"/>
  </w:style>
  <w:style w:type="paragraph" w:customStyle="1" w:styleId="24353BE1ADEA4EA2844C9795B5CEE66F">
    <w:name w:val="24353BE1ADEA4EA2844C9795B5CEE66F"/>
  </w:style>
  <w:style w:type="paragraph" w:customStyle="1" w:styleId="2A67C06848BE4D469AAA1325F217AC6A">
    <w:name w:val="2A67C06848BE4D469AAA1325F217AC6A"/>
  </w:style>
  <w:style w:type="paragraph" w:customStyle="1" w:styleId="F12BA34BC2A549C996C46E988FE5EE12">
    <w:name w:val="F12BA34BC2A549C996C46E988FE5EE12"/>
  </w:style>
  <w:style w:type="character" w:styleId="PlaceholderText">
    <w:name w:val="Placeholder Text"/>
    <w:basedOn w:val="DefaultParagraphFont"/>
    <w:uiPriority w:val="99"/>
    <w:semiHidden/>
    <w:rsid w:val="001B5AC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8</Pages>
  <Words>1111</Words>
  <Characters>6337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Architecture</dc:title>
  <dc:subject/>
  <dc:creator/>
  <cp:keywords/>
  <dc:description/>
  <cp:lastModifiedBy/>
  <cp:revision>1</cp:revision>
  <dcterms:created xsi:type="dcterms:W3CDTF">2020-07-11T05:44:00Z</dcterms:created>
  <dcterms:modified xsi:type="dcterms:W3CDTF">2020-07-11T13:50:00Z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